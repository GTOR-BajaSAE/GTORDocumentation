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F3952" w14:textId="5CCEE0B1" w:rsidR="004B413A" w:rsidRPr="002D559F" w:rsidRDefault="0073197A" w:rsidP="00672EA7">
      <w:pPr>
        <w:pStyle w:val="Title"/>
      </w:pPr>
      <w:r>
        <w:t>New Student Guide</w:t>
      </w:r>
    </w:p>
    <w:p w14:paraId="45A6BBEE" w14:textId="5A41430D" w:rsidR="00984599" w:rsidRPr="00984599" w:rsidRDefault="00CF39CF" w:rsidP="00984599">
      <w:pPr>
        <w:pStyle w:val="Subtitle"/>
      </w:pPr>
      <w:r w:rsidRPr="00672EA7">
        <w:t>GT Off-Road Racing | Data Acquisition</w:t>
      </w:r>
    </w:p>
    <w:p w14:paraId="28847BB2" w14:textId="7FE40FEF" w:rsidR="00984599" w:rsidRPr="00984599" w:rsidRDefault="0073197A" w:rsidP="00984599">
      <w:pPr>
        <w:pStyle w:val="Subtitle"/>
      </w:pPr>
      <w:r>
        <w:t>Andrew Hellrigel</w:t>
      </w:r>
    </w:p>
    <w:p w14:paraId="7D8A1428" w14:textId="50E3EA51" w:rsidR="000D7F84" w:rsidRPr="00672EA7" w:rsidRDefault="0073197A" w:rsidP="00672EA7">
      <w:pPr>
        <w:pStyle w:val="Subtitle"/>
      </w:pPr>
      <w:r>
        <w:t>03/2021</w:t>
      </w:r>
    </w:p>
    <w:p w14:paraId="35344116" w14:textId="77777777" w:rsidR="002D559F" w:rsidRDefault="002D559F" w:rsidP="002D559F"/>
    <w:p w14:paraId="30B1BAE4" w14:textId="77777777" w:rsidR="002D559F" w:rsidRPr="002D559F" w:rsidRDefault="002D559F" w:rsidP="002D559F"/>
    <w:sdt>
      <w:sdtPr>
        <w:rPr>
          <w:b w:val="0"/>
          <w:i w:val="0"/>
          <w:iCs w:val="0"/>
          <w:color w:val="auto"/>
          <w:sz w:val="24"/>
          <w:szCs w:val="28"/>
        </w:rPr>
        <w:id w:val="681717750"/>
        <w:docPartObj>
          <w:docPartGallery w:val="Table of Contents"/>
          <w:docPartUnique/>
        </w:docPartObj>
      </w:sdtPr>
      <w:sdtEndPr>
        <w:rPr>
          <w:bCs/>
          <w:noProof/>
          <w:szCs w:val="22"/>
        </w:rPr>
      </w:sdtEndPr>
      <w:sdtContent>
        <w:p w14:paraId="2D5B84C3" w14:textId="77777777" w:rsidR="000E2336" w:rsidRPr="002E3265" w:rsidRDefault="000E2336" w:rsidP="00672EA7">
          <w:pPr>
            <w:pStyle w:val="IntenseQuote"/>
            <w:rPr>
              <w:sz w:val="40"/>
              <w:szCs w:val="22"/>
            </w:rPr>
          </w:pPr>
          <w:r w:rsidRPr="002E3265">
            <w:rPr>
              <w:sz w:val="40"/>
              <w:szCs w:val="22"/>
            </w:rPr>
            <w:t>Table of Contents</w:t>
          </w:r>
        </w:p>
        <w:p w14:paraId="2840EBB0" w14:textId="1793B70C" w:rsidR="00C37438" w:rsidRDefault="00FE0D1B">
          <w:pPr>
            <w:pStyle w:val="TOC1"/>
            <w:tabs>
              <w:tab w:val="right" w:pos="10790"/>
            </w:tabs>
            <w:rPr>
              <w:rFonts w:eastAsiaTheme="minorEastAsia"/>
              <w:b w:val="0"/>
              <w:bCs w:val="0"/>
              <w:noProof/>
              <w:sz w:val="22"/>
              <w:szCs w:val="22"/>
            </w:rPr>
          </w:pPr>
          <w:r>
            <w:fldChar w:fldCharType="begin"/>
          </w:r>
          <w:r>
            <w:instrText xml:space="preserve"> TOC \o "1-6" \h \z \u </w:instrText>
          </w:r>
          <w:r>
            <w:fldChar w:fldCharType="separate"/>
          </w:r>
          <w:hyperlink w:anchor="_Toc69406985" w:history="1">
            <w:r w:rsidR="00C37438" w:rsidRPr="00457182">
              <w:rPr>
                <w:rStyle w:val="Hyperlink"/>
                <w:noProof/>
              </w:rPr>
              <w:t>1.0 Overview</w:t>
            </w:r>
            <w:r w:rsidR="00C37438">
              <w:rPr>
                <w:noProof/>
                <w:webHidden/>
              </w:rPr>
              <w:tab/>
            </w:r>
            <w:r w:rsidR="00C37438">
              <w:rPr>
                <w:noProof/>
                <w:webHidden/>
              </w:rPr>
              <w:fldChar w:fldCharType="begin"/>
            </w:r>
            <w:r w:rsidR="00C37438">
              <w:rPr>
                <w:noProof/>
                <w:webHidden/>
              </w:rPr>
              <w:instrText xml:space="preserve"> PAGEREF _Toc69406985 \h </w:instrText>
            </w:r>
            <w:r w:rsidR="00C37438">
              <w:rPr>
                <w:noProof/>
                <w:webHidden/>
              </w:rPr>
            </w:r>
            <w:r w:rsidR="00C37438">
              <w:rPr>
                <w:noProof/>
                <w:webHidden/>
              </w:rPr>
              <w:fldChar w:fldCharType="separate"/>
            </w:r>
            <w:r w:rsidR="006510DF">
              <w:rPr>
                <w:noProof/>
                <w:webHidden/>
              </w:rPr>
              <w:t>2</w:t>
            </w:r>
            <w:r w:rsidR="00C37438">
              <w:rPr>
                <w:noProof/>
                <w:webHidden/>
              </w:rPr>
              <w:fldChar w:fldCharType="end"/>
            </w:r>
          </w:hyperlink>
        </w:p>
        <w:p w14:paraId="5D9E7F00" w14:textId="1709A0CF" w:rsidR="00C37438" w:rsidRDefault="00087A2D">
          <w:pPr>
            <w:pStyle w:val="TOC2"/>
            <w:tabs>
              <w:tab w:val="right" w:pos="10790"/>
            </w:tabs>
            <w:rPr>
              <w:rFonts w:eastAsiaTheme="minorEastAsia"/>
              <w:i w:val="0"/>
              <w:iCs w:val="0"/>
              <w:noProof/>
              <w:sz w:val="22"/>
              <w:szCs w:val="22"/>
            </w:rPr>
          </w:pPr>
          <w:hyperlink w:anchor="_Toc69406986" w:history="1">
            <w:r w:rsidR="00C37438" w:rsidRPr="00457182">
              <w:rPr>
                <w:rStyle w:val="Hyperlink"/>
                <w:noProof/>
              </w:rPr>
              <w:t>1.1 Purpose</w:t>
            </w:r>
            <w:r w:rsidR="00C37438">
              <w:rPr>
                <w:noProof/>
                <w:webHidden/>
              </w:rPr>
              <w:tab/>
            </w:r>
            <w:r w:rsidR="00C37438">
              <w:rPr>
                <w:noProof/>
                <w:webHidden/>
              </w:rPr>
              <w:fldChar w:fldCharType="begin"/>
            </w:r>
            <w:r w:rsidR="00C37438">
              <w:rPr>
                <w:noProof/>
                <w:webHidden/>
              </w:rPr>
              <w:instrText xml:space="preserve"> PAGEREF _Toc69406986 \h </w:instrText>
            </w:r>
            <w:r w:rsidR="00C37438">
              <w:rPr>
                <w:noProof/>
                <w:webHidden/>
              </w:rPr>
            </w:r>
            <w:r w:rsidR="00C37438">
              <w:rPr>
                <w:noProof/>
                <w:webHidden/>
              </w:rPr>
              <w:fldChar w:fldCharType="separate"/>
            </w:r>
            <w:r w:rsidR="006510DF">
              <w:rPr>
                <w:noProof/>
                <w:webHidden/>
              </w:rPr>
              <w:t>2</w:t>
            </w:r>
            <w:r w:rsidR="00C37438">
              <w:rPr>
                <w:noProof/>
                <w:webHidden/>
              </w:rPr>
              <w:fldChar w:fldCharType="end"/>
            </w:r>
          </w:hyperlink>
        </w:p>
        <w:p w14:paraId="247B0874" w14:textId="0AC7A259" w:rsidR="00C37438" w:rsidRDefault="00087A2D">
          <w:pPr>
            <w:pStyle w:val="TOC2"/>
            <w:tabs>
              <w:tab w:val="right" w:pos="10790"/>
            </w:tabs>
            <w:rPr>
              <w:rFonts w:eastAsiaTheme="minorEastAsia"/>
              <w:i w:val="0"/>
              <w:iCs w:val="0"/>
              <w:noProof/>
              <w:sz w:val="22"/>
              <w:szCs w:val="22"/>
            </w:rPr>
          </w:pPr>
          <w:hyperlink w:anchor="_Toc69406987" w:history="1">
            <w:r w:rsidR="00C37438" w:rsidRPr="00457182">
              <w:rPr>
                <w:rStyle w:val="Hyperlink"/>
                <w:noProof/>
              </w:rPr>
              <w:t>1.2 What is GT Off-Road</w:t>
            </w:r>
            <w:r w:rsidR="00C37438">
              <w:rPr>
                <w:noProof/>
                <w:webHidden/>
              </w:rPr>
              <w:tab/>
            </w:r>
            <w:r w:rsidR="00C37438">
              <w:rPr>
                <w:noProof/>
                <w:webHidden/>
              </w:rPr>
              <w:fldChar w:fldCharType="begin"/>
            </w:r>
            <w:r w:rsidR="00C37438">
              <w:rPr>
                <w:noProof/>
                <w:webHidden/>
              </w:rPr>
              <w:instrText xml:space="preserve"> PAGEREF _Toc69406987 \h </w:instrText>
            </w:r>
            <w:r w:rsidR="00C37438">
              <w:rPr>
                <w:noProof/>
                <w:webHidden/>
              </w:rPr>
            </w:r>
            <w:r w:rsidR="00C37438">
              <w:rPr>
                <w:noProof/>
                <w:webHidden/>
              </w:rPr>
              <w:fldChar w:fldCharType="separate"/>
            </w:r>
            <w:r w:rsidR="006510DF">
              <w:rPr>
                <w:noProof/>
                <w:webHidden/>
              </w:rPr>
              <w:t>2</w:t>
            </w:r>
            <w:r w:rsidR="00C37438">
              <w:rPr>
                <w:noProof/>
                <w:webHidden/>
              </w:rPr>
              <w:fldChar w:fldCharType="end"/>
            </w:r>
          </w:hyperlink>
        </w:p>
        <w:p w14:paraId="1F0021BC" w14:textId="09A27E9D" w:rsidR="00C37438" w:rsidRDefault="00087A2D">
          <w:pPr>
            <w:pStyle w:val="TOC2"/>
            <w:tabs>
              <w:tab w:val="right" w:pos="10790"/>
            </w:tabs>
            <w:rPr>
              <w:rFonts w:eastAsiaTheme="minorEastAsia"/>
              <w:i w:val="0"/>
              <w:iCs w:val="0"/>
              <w:noProof/>
              <w:sz w:val="22"/>
              <w:szCs w:val="22"/>
            </w:rPr>
          </w:pPr>
          <w:hyperlink w:anchor="_Toc69406988" w:history="1">
            <w:r w:rsidR="00C37438" w:rsidRPr="00457182">
              <w:rPr>
                <w:rStyle w:val="Hyperlink"/>
                <w:noProof/>
              </w:rPr>
              <w:t>1.3 What is DAQ?</w:t>
            </w:r>
            <w:r w:rsidR="00C37438">
              <w:rPr>
                <w:noProof/>
                <w:webHidden/>
              </w:rPr>
              <w:tab/>
            </w:r>
            <w:r w:rsidR="00C37438">
              <w:rPr>
                <w:noProof/>
                <w:webHidden/>
              </w:rPr>
              <w:fldChar w:fldCharType="begin"/>
            </w:r>
            <w:r w:rsidR="00C37438">
              <w:rPr>
                <w:noProof/>
                <w:webHidden/>
              </w:rPr>
              <w:instrText xml:space="preserve"> PAGEREF _Toc69406988 \h </w:instrText>
            </w:r>
            <w:r w:rsidR="00C37438">
              <w:rPr>
                <w:noProof/>
                <w:webHidden/>
              </w:rPr>
            </w:r>
            <w:r w:rsidR="00C37438">
              <w:rPr>
                <w:noProof/>
                <w:webHidden/>
              </w:rPr>
              <w:fldChar w:fldCharType="separate"/>
            </w:r>
            <w:r w:rsidR="006510DF">
              <w:rPr>
                <w:noProof/>
                <w:webHidden/>
              </w:rPr>
              <w:t>2</w:t>
            </w:r>
            <w:r w:rsidR="00C37438">
              <w:rPr>
                <w:noProof/>
                <w:webHidden/>
              </w:rPr>
              <w:fldChar w:fldCharType="end"/>
            </w:r>
          </w:hyperlink>
        </w:p>
        <w:p w14:paraId="631AE9BC" w14:textId="634C5E91" w:rsidR="00C37438" w:rsidRDefault="00087A2D">
          <w:pPr>
            <w:pStyle w:val="TOC2"/>
            <w:tabs>
              <w:tab w:val="right" w:pos="10790"/>
            </w:tabs>
            <w:rPr>
              <w:rFonts w:eastAsiaTheme="minorEastAsia"/>
              <w:i w:val="0"/>
              <w:iCs w:val="0"/>
              <w:noProof/>
              <w:sz w:val="22"/>
              <w:szCs w:val="22"/>
            </w:rPr>
          </w:pPr>
          <w:hyperlink w:anchor="_Toc69406989" w:history="1">
            <w:r w:rsidR="00C37438" w:rsidRPr="00457182">
              <w:rPr>
                <w:rStyle w:val="Hyperlink"/>
                <w:noProof/>
              </w:rPr>
              <w:t>1.4 Purpose of DAQ</w:t>
            </w:r>
            <w:r w:rsidR="00C37438">
              <w:rPr>
                <w:noProof/>
                <w:webHidden/>
              </w:rPr>
              <w:tab/>
            </w:r>
            <w:r w:rsidR="00C37438">
              <w:rPr>
                <w:noProof/>
                <w:webHidden/>
              </w:rPr>
              <w:fldChar w:fldCharType="begin"/>
            </w:r>
            <w:r w:rsidR="00C37438">
              <w:rPr>
                <w:noProof/>
                <w:webHidden/>
              </w:rPr>
              <w:instrText xml:space="preserve"> PAGEREF _Toc69406989 \h </w:instrText>
            </w:r>
            <w:r w:rsidR="00C37438">
              <w:rPr>
                <w:noProof/>
                <w:webHidden/>
              </w:rPr>
            </w:r>
            <w:r w:rsidR="00C37438">
              <w:rPr>
                <w:noProof/>
                <w:webHidden/>
              </w:rPr>
              <w:fldChar w:fldCharType="separate"/>
            </w:r>
            <w:r w:rsidR="006510DF">
              <w:rPr>
                <w:noProof/>
                <w:webHidden/>
              </w:rPr>
              <w:t>2</w:t>
            </w:r>
            <w:r w:rsidR="00C37438">
              <w:rPr>
                <w:noProof/>
                <w:webHidden/>
              </w:rPr>
              <w:fldChar w:fldCharType="end"/>
            </w:r>
          </w:hyperlink>
        </w:p>
        <w:p w14:paraId="1A85B33B" w14:textId="179EB69B" w:rsidR="00C37438" w:rsidRDefault="00087A2D">
          <w:pPr>
            <w:pStyle w:val="TOC2"/>
            <w:tabs>
              <w:tab w:val="right" w:pos="10790"/>
            </w:tabs>
            <w:rPr>
              <w:rFonts w:eastAsiaTheme="minorEastAsia"/>
              <w:i w:val="0"/>
              <w:iCs w:val="0"/>
              <w:noProof/>
              <w:sz w:val="22"/>
              <w:szCs w:val="22"/>
            </w:rPr>
          </w:pPr>
          <w:hyperlink w:anchor="_Toc69406990" w:history="1">
            <w:r w:rsidR="00C37438" w:rsidRPr="00457182">
              <w:rPr>
                <w:rStyle w:val="Hyperlink"/>
                <w:noProof/>
              </w:rPr>
              <w:t>1.5 Steps to Join</w:t>
            </w:r>
            <w:r w:rsidR="00C37438">
              <w:rPr>
                <w:noProof/>
                <w:webHidden/>
              </w:rPr>
              <w:tab/>
            </w:r>
            <w:r w:rsidR="00C37438">
              <w:rPr>
                <w:noProof/>
                <w:webHidden/>
              </w:rPr>
              <w:fldChar w:fldCharType="begin"/>
            </w:r>
            <w:r w:rsidR="00C37438">
              <w:rPr>
                <w:noProof/>
                <w:webHidden/>
              </w:rPr>
              <w:instrText xml:space="preserve"> PAGEREF _Toc69406990 \h </w:instrText>
            </w:r>
            <w:r w:rsidR="00C37438">
              <w:rPr>
                <w:noProof/>
                <w:webHidden/>
              </w:rPr>
            </w:r>
            <w:r w:rsidR="00C37438">
              <w:rPr>
                <w:noProof/>
                <w:webHidden/>
              </w:rPr>
              <w:fldChar w:fldCharType="separate"/>
            </w:r>
            <w:r w:rsidR="006510DF">
              <w:rPr>
                <w:noProof/>
                <w:webHidden/>
              </w:rPr>
              <w:t>2</w:t>
            </w:r>
            <w:r w:rsidR="00C37438">
              <w:rPr>
                <w:noProof/>
                <w:webHidden/>
              </w:rPr>
              <w:fldChar w:fldCharType="end"/>
            </w:r>
          </w:hyperlink>
        </w:p>
        <w:p w14:paraId="1639A16C" w14:textId="4E107350" w:rsidR="00C37438" w:rsidRDefault="00087A2D">
          <w:pPr>
            <w:pStyle w:val="TOC2"/>
            <w:tabs>
              <w:tab w:val="right" w:pos="10790"/>
            </w:tabs>
            <w:rPr>
              <w:rFonts w:eastAsiaTheme="minorEastAsia"/>
              <w:i w:val="0"/>
              <w:iCs w:val="0"/>
              <w:noProof/>
              <w:sz w:val="22"/>
              <w:szCs w:val="22"/>
            </w:rPr>
          </w:pPr>
          <w:hyperlink w:anchor="_Toc69406991" w:history="1">
            <w:r w:rsidR="00C37438" w:rsidRPr="00457182">
              <w:rPr>
                <w:rStyle w:val="Hyperlink"/>
                <w:noProof/>
              </w:rPr>
              <w:t>1.6 Team Communication and Meetings</w:t>
            </w:r>
            <w:r w:rsidR="00C37438">
              <w:rPr>
                <w:noProof/>
                <w:webHidden/>
              </w:rPr>
              <w:tab/>
            </w:r>
            <w:r w:rsidR="00C37438">
              <w:rPr>
                <w:noProof/>
                <w:webHidden/>
              </w:rPr>
              <w:fldChar w:fldCharType="begin"/>
            </w:r>
            <w:r w:rsidR="00C37438">
              <w:rPr>
                <w:noProof/>
                <w:webHidden/>
              </w:rPr>
              <w:instrText xml:space="preserve"> PAGEREF _Toc69406991 \h </w:instrText>
            </w:r>
            <w:r w:rsidR="00C37438">
              <w:rPr>
                <w:noProof/>
                <w:webHidden/>
              </w:rPr>
            </w:r>
            <w:r w:rsidR="00C37438">
              <w:rPr>
                <w:noProof/>
                <w:webHidden/>
              </w:rPr>
              <w:fldChar w:fldCharType="separate"/>
            </w:r>
            <w:r w:rsidR="006510DF">
              <w:rPr>
                <w:noProof/>
                <w:webHidden/>
              </w:rPr>
              <w:t>3</w:t>
            </w:r>
            <w:r w:rsidR="00C37438">
              <w:rPr>
                <w:noProof/>
                <w:webHidden/>
              </w:rPr>
              <w:fldChar w:fldCharType="end"/>
            </w:r>
          </w:hyperlink>
        </w:p>
        <w:p w14:paraId="3BF26E8C" w14:textId="5FC4B8D9" w:rsidR="00C37438" w:rsidRDefault="00087A2D">
          <w:pPr>
            <w:pStyle w:val="TOC1"/>
            <w:tabs>
              <w:tab w:val="right" w:pos="10790"/>
            </w:tabs>
            <w:rPr>
              <w:rFonts w:eastAsiaTheme="minorEastAsia"/>
              <w:b w:val="0"/>
              <w:bCs w:val="0"/>
              <w:noProof/>
              <w:sz w:val="22"/>
              <w:szCs w:val="22"/>
            </w:rPr>
          </w:pPr>
          <w:hyperlink w:anchor="_Toc69406992" w:history="1">
            <w:r w:rsidR="00C37438" w:rsidRPr="00457182">
              <w:rPr>
                <w:rStyle w:val="Hyperlink"/>
                <w:noProof/>
              </w:rPr>
              <w:t>2.0 Accessing Team Resources</w:t>
            </w:r>
            <w:r w:rsidR="00C37438">
              <w:rPr>
                <w:noProof/>
                <w:webHidden/>
              </w:rPr>
              <w:tab/>
            </w:r>
            <w:r w:rsidR="00C37438">
              <w:rPr>
                <w:noProof/>
                <w:webHidden/>
              </w:rPr>
              <w:fldChar w:fldCharType="begin"/>
            </w:r>
            <w:r w:rsidR="00C37438">
              <w:rPr>
                <w:noProof/>
                <w:webHidden/>
              </w:rPr>
              <w:instrText xml:space="preserve"> PAGEREF _Toc69406992 \h </w:instrText>
            </w:r>
            <w:r w:rsidR="00C37438">
              <w:rPr>
                <w:noProof/>
                <w:webHidden/>
              </w:rPr>
            </w:r>
            <w:r w:rsidR="00C37438">
              <w:rPr>
                <w:noProof/>
                <w:webHidden/>
              </w:rPr>
              <w:fldChar w:fldCharType="separate"/>
            </w:r>
            <w:r w:rsidR="006510DF">
              <w:rPr>
                <w:noProof/>
                <w:webHidden/>
              </w:rPr>
              <w:t>4</w:t>
            </w:r>
            <w:r w:rsidR="00C37438">
              <w:rPr>
                <w:noProof/>
                <w:webHidden/>
              </w:rPr>
              <w:fldChar w:fldCharType="end"/>
            </w:r>
          </w:hyperlink>
        </w:p>
        <w:p w14:paraId="5E87C12E" w14:textId="6D0D28B4" w:rsidR="00C37438" w:rsidRDefault="00087A2D">
          <w:pPr>
            <w:pStyle w:val="TOC2"/>
            <w:tabs>
              <w:tab w:val="right" w:pos="10790"/>
            </w:tabs>
            <w:rPr>
              <w:rFonts w:eastAsiaTheme="minorEastAsia"/>
              <w:i w:val="0"/>
              <w:iCs w:val="0"/>
              <w:noProof/>
              <w:sz w:val="22"/>
              <w:szCs w:val="22"/>
            </w:rPr>
          </w:pPr>
          <w:hyperlink w:anchor="_Toc69406993" w:history="1">
            <w:r w:rsidR="00C37438" w:rsidRPr="00457182">
              <w:rPr>
                <w:rStyle w:val="Hyperlink"/>
                <w:noProof/>
              </w:rPr>
              <w:t>2.1 Team Website/Wiki</w:t>
            </w:r>
            <w:r w:rsidR="00C37438">
              <w:rPr>
                <w:noProof/>
                <w:webHidden/>
              </w:rPr>
              <w:tab/>
            </w:r>
            <w:r w:rsidR="00C37438">
              <w:rPr>
                <w:noProof/>
                <w:webHidden/>
              </w:rPr>
              <w:fldChar w:fldCharType="begin"/>
            </w:r>
            <w:r w:rsidR="00C37438">
              <w:rPr>
                <w:noProof/>
                <w:webHidden/>
              </w:rPr>
              <w:instrText xml:space="preserve"> PAGEREF _Toc69406993 \h </w:instrText>
            </w:r>
            <w:r w:rsidR="00C37438">
              <w:rPr>
                <w:noProof/>
                <w:webHidden/>
              </w:rPr>
            </w:r>
            <w:r w:rsidR="00C37438">
              <w:rPr>
                <w:noProof/>
                <w:webHidden/>
              </w:rPr>
              <w:fldChar w:fldCharType="separate"/>
            </w:r>
            <w:r w:rsidR="006510DF">
              <w:rPr>
                <w:noProof/>
                <w:webHidden/>
              </w:rPr>
              <w:t>4</w:t>
            </w:r>
            <w:r w:rsidR="00C37438">
              <w:rPr>
                <w:noProof/>
                <w:webHidden/>
              </w:rPr>
              <w:fldChar w:fldCharType="end"/>
            </w:r>
          </w:hyperlink>
        </w:p>
        <w:p w14:paraId="190AF720" w14:textId="146D4220" w:rsidR="00C37438" w:rsidRDefault="00087A2D">
          <w:pPr>
            <w:pStyle w:val="TOC2"/>
            <w:tabs>
              <w:tab w:val="right" w:pos="10790"/>
            </w:tabs>
            <w:rPr>
              <w:rFonts w:eastAsiaTheme="minorEastAsia"/>
              <w:i w:val="0"/>
              <w:iCs w:val="0"/>
              <w:noProof/>
              <w:sz w:val="22"/>
              <w:szCs w:val="22"/>
            </w:rPr>
          </w:pPr>
          <w:hyperlink w:anchor="_Toc69406994" w:history="1">
            <w:r w:rsidR="00C37438" w:rsidRPr="00457182">
              <w:rPr>
                <w:rStyle w:val="Hyperlink"/>
                <w:noProof/>
              </w:rPr>
              <w:t>2.2 Team Server File Structure and Access</w:t>
            </w:r>
            <w:r w:rsidR="00C37438">
              <w:rPr>
                <w:noProof/>
                <w:webHidden/>
              </w:rPr>
              <w:tab/>
            </w:r>
            <w:r w:rsidR="00C37438">
              <w:rPr>
                <w:noProof/>
                <w:webHidden/>
              </w:rPr>
              <w:fldChar w:fldCharType="begin"/>
            </w:r>
            <w:r w:rsidR="00C37438">
              <w:rPr>
                <w:noProof/>
                <w:webHidden/>
              </w:rPr>
              <w:instrText xml:space="preserve"> PAGEREF _Toc69406994 \h </w:instrText>
            </w:r>
            <w:r w:rsidR="00C37438">
              <w:rPr>
                <w:noProof/>
                <w:webHidden/>
              </w:rPr>
            </w:r>
            <w:r w:rsidR="00C37438">
              <w:rPr>
                <w:noProof/>
                <w:webHidden/>
              </w:rPr>
              <w:fldChar w:fldCharType="separate"/>
            </w:r>
            <w:r w:rsidR="006510DF">
              <w:rPr>
                <w:noProof/>
                <w:webHidden/>
              </w:rPr>
              <w:t>4</w:t>
            </w:r>
            <w:r w:rsidR="00C37438">
              <w:rPr>
                <w:noProof/>
                <w:webHidden/>
              </w:rPr>
              <w:fldChar w:fldCharType="end"/>
            </w:r>
          </w:hyperlink>
        </w:p>
        <w:p w14:paraId="54B7524D" w14:textId="7C527A65" w:rsidR="00C37438" w:rsidRDefault="00087A2D">
          <w:pPr>
            <w:pStyle w:val="TOC2"/>
            <w:tabs>
              <w:tab w:val="right" w:pos="10790"/>
            </w:tabs>
            <w:rPr>
              <w:rFonts w:eastAsiaTheme="minorEastAsia"/>
              <w:i w:val="0"/>
              <w:iCs w:val="0"/>
              <w:noProof/>
              <w:sz w:val="22"/>
              <w:szCs w:val="22"/>
            </w:rPr>
          </w:pPr>
          <w:hyperlink w:anchor="_Toc69406995" w:history="1">
            <w:r w:rsidR="00C37438" w:rsidRPr="00457182">
              <w:rPr>
                <w:rStyle w:val="Hyperlink"/>
                <w:noProof/>
              </w:rPr>
              <w:t>2.3 GitHub File Structure and Access</w:t>
            </w:r>
            <w:r w:rsidR="00C37438">
              <w:rPr>
                <w:noProof/>
                <w:webHidden/>
              </w:rPr>
              <w:tab/>
            </w:r>
            <w:r w:rsidR="00C37438">
              <w:rPr>
                <w:noProof/>
                <w:webHidden/>
              </w:rPr>
              <w:fldChar w:fldCharType="begin"/>
            </w:r>
            <w:r w:rsidR="00C37438">
              <w:rPr>
                <w:noProof/>
                <w:webHidden/>
              </w:rPr>
              <w:instrText xml:space="preserve"> PAGEREF _Toc69406995 \h </w:instrText>
            </w:r>
            <w:r w:rsidR="00C37438">
              <w:rPr>
                <w:noProof/>
                <w:webHidden/>
              </w:rPr>
            </w:r>
            <w:r w:rsidR="00C37438">
              <w:rPr>
                <w:noProof/>
                <w:webHidden/>
              </w:rPr>
              <w:fldChar w:fldCharType="separate"/>
            </w:r>
            <w:r w:rsidR="006510DF">
              <w:rPr>
                <w:noProof/>
                <w:webHidden/>
              </w:rPr>
              <w:t>4</w:t>
            </w:r>
            <w:r w:rsidR="00C37438">
              <w:rPr>
                <w:noProof/>
                <w:webHidden/>
              </w:rPr>
              <w:fldChar w:fldCharType="end"/>
            </w:r>
          </w:hyperlink>
        </w:p>
        <w:p w14:paraId="17DD3F59" w14:textId="29D6D50A" w:rsidR="00C37438" w:rsidRDefault="00087A2D">
          <w:pPr>
            <w:pStyle w:val="TOC2"/>
            <w:tabs>
              <w:tab w:val="right" w:pos="10790"/>
            </w:tabs>
            <w:rPr>
              <w:rFonts w:eastAsiaTheme="minorEastAsia"/>
              <w:i w:val="0"/>
              <w:iCs w:val="0"/>
              <w:noProof/>
              <w:sz w:val="22"/>
              <w:szCs w:val="22"/>
            </w:rPr>
          </w:pPr>
          <w:hyperlink w:anchor="_Toc69406996" w:history="1">
            <w:r w:rsidR="00C37438" w:rsidRPr="00457182">
              <w:rPr>
                <w:rStyle w:val="Hyperlink"/>
                <w:noProof/>
              </w:rPr>
              <w:t>2.4 Downloading and Accessing Team Software</w:t>
            </w:r>
            <w:r w:rsidR="00C37438">
              <w:rPr>
                <w:noProof/>
                <w:webHidden/>
              </w:rPr>
              <w:tab/>
            </w:r>
            <w:r w:rsidR="00C37438">
              <w:rPr>
                <w:noProof/>
                <w:webHidden/>
              </w:rPr>
              <w:fldChar w:fldCharType="begin"/>
            </w:r>
            <w:r w:rsidR="00C37438">
              <w:rPr>
                <w:noProof/>
                <w:webHidden/>
              </w:rPr>
              <w:instrText xml:space="preserve"> PAGEREF _Toc69406996 \h </w:instrText>
            </w:r>
            <w:r w:rsidR="00C37438">
              <w:rPr>
                <w:noProof/>
                <w:webHidden/>
              </w:rPr>
            </w:r>
            <w:r w:rsidR="00C37438">
              <w:rPr>
                <w:noProof/>
                <w:webHidden/>
              </w:rPr>
              <w:fldChar w:fldCharType="separate"/>
            </w:r>
            <w:r w:rsidR="006510DF">
              <w:rPr>
                <w:noProof/>
                <w:webHidden/>
              </w:rPr>
              <w:t>4</w:t>
            </w:r>
            <w:r w:rsidR="00C37438">
              <w:rPr>
                <w:noProof/>
                <w:webHidden/>
              </w:rPr>
              <w:fldChar w:fldCharType="end"/>
            </w:r>
          </w:hyperlink>
        </w:p>
        <w:p w14:paraId="1DD3F7F9" w14:textId="6D23E30A" w:rsidR="00C37438" w:rsidRDefault="00087A2D">
          <w:pPr>
            <w:pStyle w:val="TOC2"/>
            <w:tabs>
              <w:tab w:val="right" w:pos="10790"/>
            </w:tabs>
            <w:rPr>
              <w:rFonts w:eastAsiaTheme="minorEastAsia"/>
              <w:i w:val="0"/>
              <w:iCs w:val="0"/>
              <w:noProof/>
              <w:sz w:val="22"/>
              <w:szCs w:val="22"/>
            </w:rPr>
          </w:pPr>
          <w:hyperlink w:anchor="_Toc69406997" w:history="1">
            <w:r w:rsidR="00C37438" w:rsidRPr="00457182">
              <w:rPr>
                <w:rStyle w:val="Hyperlink"/>
                <w:noProof/>
              </w:rPr>
              <w:t>2.5 Purchasing Guide</w:t>
            </w:r>
            <w:r w:rsidR="00C37438">
              <w:rPr>
                <w:noProof/>
                <w:webHidden/>
              </w:rPr>
              <w:tab/>
            </w:r>
            <w:r w:rsidR="00C37438">
              <w:rPr>
                <w:noProof/>
                <w:webHidden/>
              </w:rPr>
              <w:fldChar w:fldCharType="begin"/>
            </w:r>
            <w:r w:rsidR="00C37438">
              <w:rPr>
                <w:noProof/>
                <w:webHidden/>
              </w:rPr>
              <w:instrText xml:space="preserve"> PAGEREF _Toc69406997 \h </w:instrText>
            </w:r>
            <w:r w:rsidR="00C37438">
              <w:rPr>
                <w:noProof/>
                <w:webHidden/>
              </w:rPr>
            </w:r>
            <w:r w:rsidR="00C37438">
              <w:rPr>
                <w:noProof/>
                <w:webHidden/>
              </w:rPr>
              <w:fldChar w:fldCharType="separate"/>
            </w:r>
            <w:r w:rsidR="006510DF">
              <w:rPr>
                <w:noProof/>
                <w:webHidden/>
              </w:rPr>
              <w:t>6</w:t>
            </w:r>
            <w:r w:rsidR="00C37438">
              <w:rPr>
                <w:noProof/>
                <w:webHidden/>
              </w:rPr>
              <w:fldChar w:fldCharType="end"/>
            </w:r>
          </w:hyperlink>
        </w:p>
        <w:p w14:paraId="67DCDF99" w14:textId="21155841" w:rsidR="00C37438" w:rsidRDefault="00087A2D">
          <w:pPr>
            <w:pStyle w:val="TOC1"/>
            <w:tabs>
              <w:tab w:val="right" w:pos="10790"/>
            </w:tabs>
            <w:rPr>
              <w:rFonts w:eastAsiaTheme="minorEastAsia"/>
              <w:b w:val="0"/>
              <w:bCs w:val="0"/>
              <w:noProof/>
              <w:sz w:val="22"/>
              <w:szCs w:val="22"/>
            </w:rPr>
          </w:pPr>
          <w:hyperlink w:anchor="_Toc69406998" w:history="1">
            <w:r w:rsidR="00C37438" w:rsidRPr="00457182">
              <w:rPr>
                <w:rStyle w:val="Hyperlink"/>
                <w:noProof/>
              </w:rPr>
              <w:t>3.0 Next Steps / FAQ</w:t>
            </w:r>
            <w:r w:rsidR="00C37438">
              <w:rPr>
                <w:noProof/>
                <w:webHidden/>
              </w:rPr>
              <w:tab/>
            </w:r>
            <w:r w:rsidR="00C37438">
              <w:rPr>
                <w:noProof/>
                <w:webHidden/>
              </w:rPr>
              <w:fldChar w:fldCharType="begin"/>
            </w:r>
            <w:r w:rsidR="00C37438">
              <w:rPr>
                <w:noProof/>
                <w:webHidden/>
              </w:rPr>
              <w:instrText xml:space="preserve"> PAGEREF _Toc69406998 \h </w:instrText>
            </w:r>
            <w:r w:rsidR="00C37438">
              <w:rPr>
                <w:noProof/>
                <w:webHidden/>
              </w:rPr>
            </w:r>
            <w:r w:rsidR="00C37438">
              <w:rPr>
                <w:noProof/>
                <w:webHidden/>
              </w:rPr>
              <w:fldChar w:fldCharType="separate"/>
            </w:r>
            <w:r w:rsidR="006510DF">
              <w:rPr>
                <w:noProof/>
                <w:webHidden/>
              </w:rPr>
              <w:t>7</w:t>
            </w:r>
            <w:r w:rsidR="00C37438">
              <w:rPr>
                <w:noProof/>
                <w:webHidden/>
              </w:rPr>
              <w:fldChar w:fldCharType="end"/>
            </w:r>
          </w:hyperlink>
        </w:p>
        <w:p w14:paraId="1F7AF01D" w14:textId="2B2783FC" w:rsidR="00C37438" w:rsidRDefault="00087A2D">
          <w:pPr>
            <w:pStyle w:val="TOC2"/>
            <w:tabs>
              <w:tab w:val="right" w:pos="10790"/>
            </w:tabs>
            <w:rPr>
              <w:rFonts w:eastAsiaTheme="minorEastAsia"/>
              <w:i w:val="0"/>
              <w:iCs w:val="0"/>
              <w:noProof/>
              <w:sz w:val="22"/>
              <w:szCs w:val="22"/>
            </w:rPr>
          </w:pPr>
          <w:hyperlink w:anchor="_Toc69406999" w:history="1">
            <w:r w:rsidR="00C37438" w:rsidRPr="00457182">
              <w:rPr>
                <w:rStyle w:val="Hyperlink"/>
                <w:noProof/>
              </w:rPr>
              <w:t>3.1 What is the SCC?</w:t>
            </w:r>
            <w:r w:rsidR="00C37438">
              <w:rPr>
                <w:noProof/>
                <w:webHidden/>
              </w:rPr>
              <w:tab/>
            </w:r>
            <w:r w:rsidR="00C37438">
              <w:rPr>
                <w:noProof/>
                <w:webHidden/>
              </w:rPr>
              <w:fldChar w:fldCharType="begin"/>
            </w:r>
            <w:r w:rsidR="00C37438">
              <w:rPr>
                <w:noProof/>
                <w:webHidden/>
              </w:rPr>
              <w:instrText xml:space="preserve"> PAGEREF _Toc69406999 \h </w:instrText>
            </w:r>
            <w:r w:rsidR="00C37438">
              <w:rPr>
                <w:noProof/>
                <w:webHidden/>
              </w:rPr>
            </w:r>
            <w:r w:rsidR="00C37438">
              <w:rPr>
                <w:noProof/>
                <w:webHidden/>
              </w:rPr>
              <w:fldChar w:fldCharType="separate"/>
            </w:r>
            <w:r w:rsidR="006510DF">
              <w:rPr>
                <w:noProof/>
                <w:webHidden/>
              </w:rPr>
              <w:t>7</w:t>
            </w:r>
            <w:r w:rsidR="00C37438">
              <w:rPr>
                <w:noProof/>
                <w:webHidden/>
              </w:rPr>
              <w:fldChar w:fldCharType="end"/>
            </w:r>
          </w:hyperlink>
        </w:p>
        <w:p w14:paraId="4A5A41DB" w14:textId="496178F5" w:rsidR="00C37438" w:rsidRDefault="00087A2D">
          <w:pPr>
            <w:pStyle w:val="TOC2"/>
            <w:tabs>
              <w:tab w:val="right" w:pos="10790"/>
            </w:tabs>
            <w:rPr>
              <w:rFonts w:eastAsiaTheme="minorEastAsia"/>
              <w:i w:val="0"/>
              <w:iCs w:val="0"/>
              <w:noProof/>
              <w:sz w:val="22"/>
              <w:szCs w:val="22"/>
            </w:rPr>
          </w:pPr>
          <w:hyperlink w:anchor="_Toc69407000" w:history="1">
            <w:r w:rsidR="00C37438" w:rsidRPr="00457182">
              <w:rPr>
                <w:rStyle w:val="Hyperlink"/>
                <w:noProof/>
              </w:rPr>
              <w:t>3.2 Other Documentation to Read</w:t>
            </w:r>
            <w:r w:rsidR="00C37438">
              <w:rPr>
                <w:noProof/>
                <w:webHidden/>
              </w:rPr>
              <w:tab/>
            </w:r>
            <w:r w:rsidR="00C37438">
              <w:rPr>
                <w:noProof/>
                <w:webHidden/>
              </w:rPr>
              <w:fldChar w:fldCharType="begin"/>
            </w:r>
            <w:r w:rsidR="00C37438">
              <w:rPr>
                <w:noProof/>
                <w:webHidden/>
              </w:rPr>
              <w:instrText xml:space="preserve"> PAGEREF _Toc69407000 \h </w:instrText>
            </w:r>
            <w:r w:rsidR="00C37438">
              <w:rPr>
                <w:noProof/>
                <w:webHidden/>
              </w:rPr>
            </w:r>
            <w:r w:rsidR="00C37438">
              <w:rPr>
                <w:noProof/>
                <w:webHidden/>
              </w:rPr>
              <w:fldChar w:fldCharType="separate"/>
            </w:r>
            <w:r w:rsidR="006510DF">
              <w:rPr>
                <w:noProof/>
                <w:webHidden/>
              </w:rPr>
              <w:t>7</w:t>
            </w:r>
            <w:r w:rsidR="00C37438">
              <w:rPr>
                <w:noProof/>
                <w:webHidden/>
              </w:rPr>
              <w:fldChar w:fldCharType="end"/>
            </w:r>
          </w:hyperlink>
        </w:p>
        <w:p w14:paraId="039D46AE" w14:textId="72FB54A5" w:rsidR="00C37438" w:rsidRDefault="00087A2D">
          <w:pPr>
            <w:pStyle w:val="TOC1"/>
            <w:tabs>
              <w:tab w:val="right" w:pos="10790"/>
            </w:tabs>
            <w:rPr>
              <w:rFonts w:eastAsiaTheme="minorEastAsia"/>
              <w:b w:val="0"/>
              <w:bCs w:val="0"/>
              <w:noProof/>
              <w:sz w:val="22"/>
              <w:szCs w:val="22"/>
            </w:rPr>
          </w:pPr>
          <w:hyperlink w:anchor="_Toc69407001" w:history="1">
            <w:r w:rsidR="00C37438" w:rsidRPr="00457182">
              <w:rPr>
                <w:rStyle w:val="Hyperlink"/>
                <w:noProof/>
              </w:rPr>
              <w:t>4.0 Revision History</w:t>
            </w:r>
            <w:r w:rsidR="00C37438">
              <w:rPr>
                <w:noProof/>
                <w:webHidden/>
              </w:rPr>
              <w:tab/>
            </w:r>
            <w:r w:rsidR="00C37438">
              <w:rPr>
                <w:noProof/>
                <w:webHidden/>
              </w:rPr>
              <w:fldChar w:fldCharType="begin"/>
            </w:r>
            <w:r w:rsidR="00C37438">
              <w:rPr>
                <w:noProof/>
                <w:webHidden/>
              </w:rPr>
              <w:instrText xml:space="preserve"> PAGEREF _Toc69407001 \h </w:instrText>
            </w:r>
            <w:r w:rsidR="00C37438">
              <w:rPr>
                <w:noProof/>
                <w:webHidden/>
              </w:rPr>
            </w:r>
            <w:r w:rsidR="00C37438">
              <w:rPr>
                <w:noProof/>
                <w:webHidden/>
              </w:rPr>
              <w:fldChar w:fldCharType="separate"/>
            </w:r>
            <w:r w:rsidR="006510DF">
              <w:rPr>
                <w:noProof/>
                <w:webHidden/>
              </w:rPr>
              <w:t>8</w:t>
            </w:r>
            <w:r w:rsidR="00C37438">
              <w:rPr>
                <w:noProof/>
                <w:webHidden/>
              </w:rPr>
              <w:fldChar w:fldCharType="end"/>
            </w:r>
          </w:hyperlink>
        </w:p>
        <w:p w14:paraId="137D444A" w14:textId="43AD25B3" w:rsidR="000E2336" w:rsidRDefault="00FE0D1B">
          <w:r>
            <w:rPr>
              <w:sz w:val="20"/>
              <w:szCs w:val="20"/>
            </w:rPr>
            <w:fldChar w:fldCharType="end"/>
          </w:r>
        </w:p>
      </w:sdtContent>
    </w:sdt>
    <w:p w14:paraId="47B1888C" w14:textId="77777777" w:rsidR="008C23E0" w:rsidRPr="008C23E0" w:rsidRDefault="008C23E0" w:rsidP="008C23E0"/>
    <w:p w14:paraId="00D04F82" w14:textId="00B44893" w:rsidR="00A80339" w:rsidRDefault="00CF39CF" w:rsidP="000E2336">
      <w:pPr>
        <w:pStyle w:val="Heading1"/>
      </w:pPr>
      <w:bookmarkStart w:id="0" w:name="_Toc69406985"/>
      <w:r>
        <w:lastRenderedPageBreak/>
        <w:t xml:space="preserve">1.0 </w:t>
      </w:r>
      <w:r w:rsidR="004B413A">
        <w:t>Overview</w:t>
      </w:r>
      <w:bookmarkEnd w:id="0"/>
      <w:r>
        <w:tab/>
      </w:r>
    </w:p>
    <w:p w14:paraId="040CFBCC" w14:textId="6F14E459" w:rsidR="00E24265" w:rsidRDefault="00E24265" w:rsidP="002F16F4">
      <w:pPr>
        <w:pStyle w:val="Heading2"/>
        <w:contextualSpacing/>
      </w:pPr>
      <w:bookmarkStart w:id="1" w:name="_Toc69406986"/>
      <w:r>
        <w:t>1.1 Purpose</w:t>
      </w:r>
      <w:bookmarkEnd w:id="1"/>
    </w:p>
    <w:p w14:paraId="6CFB82C9" w14:textId="0B1957E5" w:rsidR="00E24265" w:rsidRDefault="00E24265" w:rsidP="00E24265">
      <w:r>
        <w:tab/>
        <w:t xml:space="preserve">The goal of this document is to provide new students on the GT Off-Road data acquisition sub-team with </w:t>
      </w:r>
      <w:r w:rsidR="00CE3DBD">
        <w:t xml:space="preserve">context on what GT Off-Road is as an organization and data acquisition’s role within that. </w:t>
      </w:r>
      <w:r w:rsidR="00A43128">
        <w:t>New students aren’t expected to have any specific knowledge when joining the team, but if there is anything that is unclear</w:t>
      </w:r>
      <w:r w:rsidR="00383D63">
        <w:t xml:space="preserve"> or conflicting</w:t>
      </w:r>
      <w:r w:rsidR="00A43128">
        <w:t xml:space="preserve"> in this document or any referenced documents</w:t>
      </w:r>
      <w:r w:rsidR="003435C9">
        <w:t xml:space="preserve">, the student should clarify </w:t>
      </w:r>
      <w:r w:rsidR="00383D63">
        <w:t xml:space="preserve">the information </w:t>
      </w:r>
      <w:r w:rsidR="003435C9">
        <w:t>with his/her sub-team lead.</w:t>
      </w:r>
    </w:p>
    <w:p w14:paraId="57902753" w14:textId="752FCC84" w:rsidR="002F16F4" w:rsidRPr="002F16F4" w:rsidRDefault="002F16F4" w:rsidP="002F16F4">
      <w:pPr>
        <w:pStyle w:val="Heading2"/>
        <w:contextualSpacing/>
      </w:pPr>
      <w:bookmarkStart w:id="2" w:name="_Toc69406987"/>
      <w:r>
        <w:t>1.</w:t>
      </w:r>
      <w:r w:rsidR="00C37438">
        <w:t>2</w:t>
      </w:r>
      <w:r>
        <w:t xml:space="preserve"> What is GT Off-Road</w:t>
      </w:r>
      <w:bookmarkEnd w:id="2"/>
    </w:p>
    <w:p w14:paraId="7A40654C" w14:textId="58AFA3BB" w:rsidR="002F16F4" w:rsidRDefault="002F16F4" w:rsidP="002F16F4">
      <w:pPr>
        <w:contextualSpacing/>
      </w:pPr>
      <w:r>
        <w:tab/>
        <w:t>GT Off-Road is</w:t>
      </w:r>
      <w:r w:rsidR="00AF2D89">
        <w:t xml:space="preserve"> a student organization </w:t>
      </w:r>
      <w:r w:rsidR="00FD3487">
        <w:t>whose primary</w:t>
      </w:r>
      <w:r w:rsidR="00AF2D89">
        <w:t xml:space="preserve"> goal is to design a prototype off-road racing vehicle </w:t>
      </w:r>
      <w:r w:rsidR="00FD3487">
        <w:t>to compete against other colleges</w:t>
      </w:r>
      <w:r w:rsidR="00FE6AA5">
        <w:t xml:space="preserve"> in various static and dynamic events</w:t>
      </w:r>
      <w:r w:rsidR="00972B5A">
        <w:t xml:space="preserve"> in </w:t>
      </w:r>
      <w:r w:rsidR="00F157C7">
        <w:t>BAJA SAE</w:t>
      </w:r>
      <w:r w:rsidR="00FE6AA5">
        <w:t xml:space="preserve">. </w:t>
      </w:r>
      <w:r w:rsidR="00AD3530">
        <w:t xml:space="preserve">For more information, visit the official BAJA SAE website: </w:t>
      </w:r>
      <w:hyperlink r:id="rId8" w:history="1">
        <w:r w:rsidR="00AD3530" w:rsidRPr="00EA0055">
          <w:rPr>
            <w:rStyle w:val="Hyperlink"/>
          </w:rPr>
          <w:t>https://www.bajasae.net/</w:t>
        </w:r>
      </w:hyperlink>
      <w:r w:rsidR="00AD3530">
        <w:t>.</w:t>
      </w:r>
    </w:p>
    <w:p w14:paraId="4EA876B4" w14:textId="52CECFDD" w:rsidR="0073197A" w:rsidRDefault="0073197A" w:rsidP="0073197A">
      <w:pPr>
        <w:pStyle w:val="Heading2"/>
        <w:contextualSpacing/>
      </w:pPr>
      <w:bookmarkStart w:id="3" w:name="_Toc69406988"/>
      <w:r>
        <w:t>1.</w:t>
      </w:r>
      <w:r w:rsidR="00C37438">
        <w:t>3</w:t>
      </w:r>
      <w:r>
        <w:t xml:space="preserve"> What is DAQ?</w:t>
      </w:r>
      <w:bookmarkEnd w:id="3"/>
    </w:p>
    <w:p w14:paraId="42A0F148" w14:textId="4C3C2F78" w:rsidR="0073197A" w:rsidRDefault="0073197A" w:rsidP="0073197A">
      <w:pPr>
        <w:contextualSpacing/>
      </w:pPr>
      <w:r>
        <w:tab/>
        <w:t>Data Acquisition (DAQ) is</w:t>
      </w:r>
      <w:r w:rsidR="004642F7">
        <w:t xml:space="preserve"> a sub-team within GT Off-Road. </w:t>
      </w:r>
      <w:r w:rsidR="00011E83">
        <w:t xml:space="preserve">DAQ handles pretty much everything that is electrical/software that goes on the car and also </w:t>
      </w:r>
      <w:r w:rsidR="00C96CDF">
        <w:t>does experiment design and creates the necessary equipment to carry out experiments.</w:t>
      </w:r>
      <w:r w:rsidR="009F314F">
        <w:t xml:space="preserve"> </w:t>
      </w:r>
      <w:r w:rsidR="00DE4161">
        <w:t xml:space="preserve">This includes a variety of tasks. </w:t>
      </w:r>
      <w:r w:rsidR="009F314F">
        <w:t>We design custom software to analyze data in real time that is flexible to be used with all of our systems.</w:t>
      </w:r>
      <w:r w:rsidR="00DE4161">
        <w:t xml:space="preserve"> We develop various testing rigs to characterize components off of the car such as an engine dyno or shock dyno. We </w:t>
      </w:r>
      <w:r w:rsidR="00D13979">
        <w:t xml:space="preserve">wire robust systems on the car such as the </w:t>
      </w:r>
      <w:r w:rsidR="00FF3BFA">
        <w:t>brake light</w:t>
      </w:r>
      <w:r w:rsidR="00D13979">
        <w:t xml:space="preserve">, emergency stops, and a dashboard that have to fully waterproof and </w:t>
      </w:r>
      <w:r w:rsidR="00FF3BFA">
        <w:t>can withstand lots of vibration and harsh environments.</w:t>
      </w:r>
      <w:r w:rsidR="0031169D">
        <w:t xml:space="preserve"> We also create a data collection unit to go on the car </w:t>
      </w:r>
      <w:r w:rsidR="009F1AEB">
        <w:t>during testing days.</w:t>
      </w:r>
    </w:p>
    <w:p w14:paraId="5286F03D" w14:textId="7146E21D" w:rsidR="00CF39CF" w:rsidRDefault="0073197A" w:rsidP="0073197A">
      <w:pPr>
        <w:pStyle w:val="Heading2"/>
        <w:contextualSpacing/>
      </w:pPr>
      <w:bookmarkStart w:id="4" w:name="_Toc69406989"/>
      <w:r>
        <w:t>1.</w:t>
      </w:r>
      <w:r w:rsidR="00C37438">
        <w:t>4</w:t>
      </w:r>
      <w:r>
        <w:t xml:space="preserve"> Purpose of DAQ</w:t>
      </w:r>
      <w:bookmarkEnd w:id="4"/>
    </w:p>
    <w:p w14:paraId="406C3DBC" w14:textId="77777777" w:rsidR="00FA1896" w:rsidRDefault="00DB2E3F" w:rsidP="00CF39CF">
      <w:pPr>
        <w:contextualSpacing/>
      </w:pPr>
      <w:r>
        <w:tab/>
        <w:t xml:space="preserve">The </w:t>
      </w:r>
      <w:r w:rsidR="00F420AB">
        <w:t xml:space="preserve">main goals of DAQ are to validate load cases use to design the car, and to validate our simulation model </w:t>
      </w:r>
      <w:r w:rsidR="00FA1896">
        <w:t xml:space="preserve">by collecting real world data so that we can run more accurate simulations. </w:t>
      </w:r>
    </w:p>
    <w:p w14:paraId="1DBB2EFA" w14:textId="138924E0" w:rsidR="00CF39CF" w:rsidRDefault="00FA1896" w:rsidP="00FA1896">
      <w:pPr>
        <w:ind w:firstLine="720"/>
        <w:contextualSpacing/>
      </w:pPr>
      <w:r>
        <w:t>Load cases are what the designers of the car use to decide how strong certain components of the car need to be so it is crucial to get the right load cases. Too small of a load case and the component will be too weak and will fail. Too large of a load case and the part will be overdesigned taking up unnecessary space and weight on the vehicle which reduces performance and increases costs.</w:t>
      </w:r>
    </w:p>
    <w:p w14:paraId="0F58551C" w14:textId="530F3221" w:rsidR="00FA1896" w:rsidRDefault="00866D74" w:rsidP="00FA1896">
      <w:pPr>
        <w:ind w:firstLine="720"/>
        <w:contextualSpacing/>
      </w:pPr>
      <w:r>
        <w:t>Our simulation and vehicle dynamics team</w:t>
      </w:r>
      <w:r w:rsidR="00A061A9">
        <w:t xml:space="preserve"> works to develop the load cases for parts that are extremely difficult to test in real life. However, in order to validate the physics and forces that their models experience, it is important to collect accurate data on what is simpler to measure in real life.</w:t>
      </w:r>
    </w:p>
    <w:p w14:paraId="0902F948" w14:textId="6356296C" w:rsidR="004E36D3" w:rsidRDefault="004E36D3" w:rsidP="00FA1896">
      <w:pPr>
        <w:ind w:firstLine="720"/>
        <w:contextualSpacing/>
      </w:pPr>
      <w:r>
        <w:t xml:space="preserve">Our goal is then to design flexible systems that allow for </w:t>
      </w:r>
      <w:r w:rsidR="00AB5158">
        <w:t>running a wide range of tests on the car and to design the systems to be robust so that they can withstand the rigors of testing on an off-road vehicle with lots of shock and poor environmental conditions.</w:t>
      </w:r>
    </w:p>
    <w:p w14:paraId="2E41F791" w14:textId="6601FA19" w:rsidR="00B03C36" w:rsidRDefault="00B03C36" w:rsidP="00B03C36">
      <w:pPr>
        <w:pStyle w:val="Heading2"/>
        <w:contextualSpacing/>
      </w:pPr>
      <w:bookmarkStart w:id="5" w:name="_Toc69406990"/>
      <w:r>
        <w:t>1.</w:t>
      </w:r>
      <w:r w:rsidR="00C37438">
        <w:t>5</w:t>
      </w:r>
      <w:r>
        <w:t xml:space="preserve"> Steps to Join</w:t>
      </w:r>
      <w:bookmarkEnd w:id="5"/>
    </w:p>
    <w:p w14:paraId="5161CC42" w14:textId="4D9D7882" w:rsidR="00B03C36" w:rsidRDefault="009A07D5" w:rsidP="00B03C36">
      <w:pPr>
        <w:contextualSpacing/>
      </w:pPr>
      <w:r>
        <w:tab/>
        <w:t>To join GT Off-Road (and subsequently the DAQ team)</w:t>
      </w:r>
      <w:r w:rsidR="00AA6AF8">
        <w:t xml:space="preserve">, you </w:t>
      </w:r>
      <w:r w:rsidR="006826E9">
        <w:t>must</w:t>
      </w:r>
      <w:r w:rsidR="00AA6AF8">
        <w:t xml:space="preserve"> join all of our </w:t>
      </w:r>
      <w:hyperlink w:anchor="_1.5_Team_Communication" w:history="1">
        <w:r w:rsidR="00AA6AF8" w:rsidRPr="00AA6AF8">
          <w:rPr>
            <w:rStyle w:val="Hyperlink"/>
          </w:rPr>
          <w:t>communication channels</w:t>
        </w:r>
      </w:hyperlink>
      <w:r w:rsidR="00703205">
        <w:t>, fill out an onboarding form, and pay team dues (usually it is like $30</w:t>
      </w:r>
      <w:r w:rsidR="00FF02C9">
        <w:t>). Information about how to pay dues will be given in the #new-member channel on slack.</w:t>
      </w:r>
    </w:p>
    <w:p w14:paraId="2223BE9B" w14:textId="7E4A9ED6" w:rsidR="00B03C36" w:rsidRDefault="00B03C36" w:rsidP="00B03C36">
      <w:pPr>
        <w:pStyle w:val="Heading2"/>
        <w:contextualSpacing/>
      </w:pPr>
      <w:bookmarkStart w:id="6" w:name="_1.5_Team_Communication"/>
      <w:bookmarkStart w:id="7" w:name="_Toc69406991"/>
      <w:bookmarkEnd w:id="6"/>
      <w:r>
        <w:lastRenderedPageBreak/>
        <w:t>1.</w:t>
      </w:r>
      <w:r w:rsidR="00C37438">
        <w:t>6</w:t>
      </w:r>
      <w:r>
        <w:t xml:space="preserve"> Team Communication and Meetings</w:t>
      </w:r>
      <w:bookmarkEnd w:id="7"/>
    </w:p>
    <w:p w14:paraId="17B2CD75" w14:textId="266B697E" w:rsidR="00FF02C9" w:rsidRPr="00244D5A" w:rsidRDefault="00C579B5" w:rsidP="00C579B5">
      <w:pPr>
        <w:contextualSpacing/>
        <w:rPr>
          <w:b/>
          <w:bCs/>
        </w:rPr>
      </w:pPr>
      <w:r w:rsidRPr="00244D5A">
        <w:rPr>
          <w:b/>
          <w:bCs/>
        </w:rPr>
        <w:t>Slack</w:t>
      </w:r>
    </w:p>
    <w:p w14:paraId="64821429" w14:textId="3B68712F" w:rsidR="008E0F72" w:rsidRDefault="00C579B5" w:rsidP="00FF02C9">
      <w:pPr>
        <w:contextualSpacing/>
      </w:pPr>
      <w:r>
        <w:rPr>
          <w:b/>
          <w:bCs/>
        </w:rPr>
        <w:tab/>
      </w:r>
      <w:r>
        <w:t xml:space="preserve">Our team primarily communicates using </w:t>
      </w:r>
      <w:r w:rsidR="00243F0C">
        <w:t>S</w:t>
      </w:r>
      <w:r>
        <w:t>lack.</w:t>
      </w:r>
      <w:r w:rsidR="00244DC0">
        <w:t xml:space="preserve"> To join the team slack, go to </w:t>
      </w:r>
      <w:hyperlink r:id="rId9" w:history="1">
        <w:r w:rsidR="00244DC0" w:rsidRPr="003239EF">
          <w:rPr>
            <w:rStyle w:val="Hyperlink"/>
          </w:rPr>
          <w:t>gtor.slack.com</w:t>
        </w:r>
      </w:hyperlink>
      <w:r w:rsidR="00244DC0">
        <w:t xml:space="preserve"> and </w:t>
      </w:r>
      <w:r w:rsidR="00302607">
        <w:t xml:space="preserve">create an account using your @gatech.edu </w:t>
      </w:r>
      <w:r w:rsidR="0064737E">
        <w:t xml:space="preserve">account. Upon joining the workspace, </w:t>
      </w:r>
      <w:r w:rsidR="000E0F31">
        <w:t>hover over the word “Channels” on the left and a “+” should appear to add a channel</w:t>
      </w:r>
      <w:r w:rsidR="000742AF">
        <w:t>. Join the #new-members channel and the #data_acquisition channels.</w:t>
      </w:r>
      <w:r w:rsidR="008E0F72">
        <w:t xml:space="preserve"> </w:t>
      </w:r>
      <w:r w:rsidR="00D7636F">
        <w:t xml:space="preserve">It may also be helpful to </w:t>
      </w:r>
      <w:hyperlink w:anchor="_2.4_Downloading_and" w:history="1">
        <w:r w:rsidR="00D7636F" w:rsidRPr="00D7636F">
          <w:rPr>
            <w:rStyle w:val="Hyperlink"/>
          </w:rPr>
          <w:t xml:space="preserve">install the desktop version of </w:t>
        </w:r>
        <w:r w:rsidR="00243F0C">
          <w:rPr>
            <w:rStyle w:val="Hyperlink"/>
          </w:rPr>
          <w:t>S</w:t>
        </w:r>
        <w:r w:rsidR="00D7636F" w:rsidRPr="00D7636F">
          <w:rPr>
            <w:rStyle w:val="Hyperlink"/>
          </w:rPr>
          <w:t>lack</w:t>
        </w:r>
      </w:hyperlink>
      <w:r w:rsidR="007754ED">
        <w:t xml:space="preserve"> and </w:t>
      </w:r>
      <w:hyperlink w:anchor="_2.4_Downloading_and" w:history="1">
        <w:r w:rsidR="007754ED" w:rsidRPr="00EF2726">
          <w:rPr>
            <w:rStyle w:val="Hyperlink"/>
          </w:rPr>
          <w:t>install the app</w:t>
        </w:r>
      </w:hyperlink>
      <w:r w:rsidR="00D7636F">
        <w:t>.</w:t>
      </w:r>
    </w:p>
    <w:p w14:paraId="19BB1200" w14:textId="720639CB" w:rsidR="00C579B5" w:rsidRDefault="008E0F72" w:rsidP="008E0F72">
      <w:pPr>
        <w:ind w:firstLine="720"/>
        <w:contextualSpacing/>
      </w:pPr>
      <w:r>
        <w:t>You should also already be in the #general channel which is where important teamwide announcements are made. The #new</w:t>
      </w:r>
      <w:r w:rsidR="00DF1245">
        <w:t>-</w:t>
      </w:r>
      <w:r>
        <w:t>members channel is where you will find information about</w:t>
      </w:r>
      <w:r w:rsidR="00DF1245">
        <w:t xml:space="preserve"> the onboarding form that must be completed, how to pay dues, </w:t>
      </w:r>
      <w:r w:rsidR="00243F0C">
        <w:t>and</w:t>
      </w:r>
      <w:r w:rsidR="00DF1245">
        <w:t xml:space="preserve"> any new member training that is happening</w:t>
      </w:r>
      <w:r w:rsidR="00295A3B">
        <w:t xml:space="preserve"> that may be interesting to attend. The #data_acquisition channel is the main channel that announcements are sent out on regarding </w:t>
      </w:r>
      <w:r w:rsidR="000673C0">
        <w:t>sub-team meetings and updates.</w:t>
      </w:r>
    </w:p>
    <w:p w14:paraId="758ADA74" w14:textId="35384822" w:rsidR="006D2843" w:rsidRDefault="006D2843" w:rsidP="008E0F72">
      <w:pPr>
        <w:ind w:firstLine="720"/>
        <w:contextualSpacing/>
      </w:pPr>
      <w:r>
        <w:t xml:space="preserve">Any questions that may arise should be sent in a </w:t>
      </w:r>
      <w:r w:rsidR="004F154E">
        <w:t xml:space="preserve">direct message within </w:t>
      </w:r>
      <w:r w:rsidR="00243F0C">
        <w:t>S</w:t>
      </w:r>
      <w:r w:rsidR="004F154E">
        <w:t>lack to the respective team lead for the data acquisition sub-team.</w:t>
      </w:r>
    </w:p>
    <w:p w14:paraId="4B340C1B" w14:textId="449582D3" w:rsidR="00657E89" w:rsidRDefault="00657E89" w:rsidP="008E0F72">
      <w:pPr>
        <w:ind w:firstLine="720"/>
        <w:contextualSpacing/>
      </w:pPr>
      <w:r>
        <w:t xml:space="preserve">The </w:t>
      </w:r>
      <w:hyperlink w:anchor="_3.1_What_is" w:history="1">
        <w:r w:rsidRPr="00A45339">
          <w:rPr>
            <w:rStyle w:val="Hyperlink"/>
          </w:rPr>
          <w:t>SCC (student competition center)</w:t>
        </w:r>
      </w:hyperlink>
      <w:r>
        <w:t xml:space="preserve"> </w:t>
      </w:r>
      <w:r w:rsidR="00EB02EE">
        <w:t xml:space="preserve">also has a slack that all team members need to join. This slack channel can be joined by going to </w:t>
      </w:r>
      <w:hyperlink r:id="rId10" w:history="1">
        <w:r w:rsidR="00DB70E4" w:rsidRPr="00EA0055">
          <w:rPr>
            <w:rStyle w:val="Hyperlink"/>
          </w:rPr>
          <w:t>https://gatech.enterprise.slack.com/</w:t>
        </w:r>
      </w:hyperlink>
      <w:r w:rsidR="00DB70E4">
        <w:t xml:space="preserve"> and finding the slack page for the SCC.</w:t>
      </w:r>
    </w:p>
    <w:p w14:paraId="208BF631" w14:textId="77777777" w:rsidR="00F87A1E" w:rsidRDefault="00F87A1E" w:rsidP="008E0F72">
      <w:pPr>
        <w:ind w:firstLine="720"/>
        <w:contextualSpacing/>
      </w:pPr>
    </w:p>
    <w:p w14:paraId="1B5E626B" w14:textId="3CAA2771" w:rsidR="00C579B5" w:rsidRPr="00244D5A" w:rsidRDefault="004C6A61" w:rsidP="00FF02C9">
      <w:pPr>
        <w:contextualSpacing/>
        <w:rPr>
          <w:b/>
          <w:bCs/>
        </w:rPr>
      </w:pPr>
      <w:r w:rsidRPr="00244D5A">
        <w:rPr>
          <w:b/>
          <w:bCs/>
        </w:rPr>
        <w:t xml:space="preserve">Microsoft </w:t>
      </w:r>
      <w:r w:rsidR="00C579B5" w:rsidRPr="00244D5A">
        <w:rPr>
          <w:b/>
          <w:bCs/>
        </w:rPr>
        <w:t>Teams</w:t>
      </w:r>
    </w:p>
    <w:p w14:paraId="7A35D431" w14:textId="55CC323D" w:rsidR="00C579B5" w:rsidRDefault="00C579B5" w:rsidP="00FF02C9">
      <w:pPr>
        <w:contextualSpacing/>
      </w:pPr>
      <w:r>
        <w:rPr>
          <w:b/>
          <w:bCs/>
        </w:rPr>
        <w:tab/>
      </w:r>
      <w:r>
        <w:t>For</w:t>
      </w:r>
      <w:r w:rsidR="004C6A61">
        <w:t xml:space="preserve"> virtual meetings, GT Off-Road uses </w:t>
      </w:r>
      <w:r w:rsidR="00F32AFE">
        <w:t>Microsoft Teams</w:t>
      </w:r>
      <w:r w:rsidR="00512819">
        <w:t xml:space="preserve">. </w:t>
      </w:r>
      <w:r w:rsidR="00EF2726">
        <w:t xml:space="preserve">To be added to Microsoft Teams, </w:t>
      </w:r>
      <w:r w:rsidR="000B1436">
        <w:t xml:space="preserve">send a direct message to the respective team lead for the data acquisition sub-team. Out team meetings (as of Spring 2021) are on </w:t>
      </w:r>
      <w:r w:rsidR="00107847" w:rsidRPr="00107847">
        <w:rPr>
          <w:b/>
          <w:bCs/>
        </w:rPr>
        <w:t>Tuesday/Thursday from 7:30pm-10pm and on Sunday from 4:00pm-7:00pm</w:t>
      </w:r>
      <w:r w:rsidR="00751703">
        <w:t xml:space="preserve">. It is expected that members attend </w:t>
      </w:r>
      <w:r w:rsidR="00AD1160">
        <w:t xml:space="preserve">at least 2 of these meetings a week (a total of 5-6 hours per week) to be considered an active member of GT Off-Road. </w:t>
      </w:r>
      <w:r w:rsidR="00066C88">
        <w:t xml:space="preserve">If this is a problem for any reason, it should be communicated to the sub-team lead and/or the team lead. </w:t>
      </w:r>
      <w:r w:rsidR="00312768">
        <w:t>Note that school should remain top priority and if there is an especially busy week</w:t>
      </w:r>
      <w:r w:rsidR="00F50805">
        <w:t xml:space="preserve">, </w:t>
      </w:r>
      <w:r w:rsidR="003C0E99">
        <w:t xml:space="preserve">you should </w:t>
      </w:r>
      <w:r w:rsidR="003C5796">
        <w:t>take the necessary time off to do well in your studies (assuming it has been communicated to the sub-team lead).</w:t>
      </w:r>
    </w:p>
    <w:p w14:paraId="15B034F7" w14:textId="68913410" w:rsidR="004F1E7D" w:rsidRDefault="004F1E7D" w:rsidP="00FF02C9">
      <w:pPr>
        <w:contextualSpacing/>
      </w:pPr>
      <w:r>
        <w:tab/>
        <w:t xml:space="preserve">Meetings will be started in </w:t>
      </w:r>
      <w:r w:rsidR="000A18AF">
        <w:t>Teams</w:t>
      </w:r>
      <w:r>
        <w:t xml:space="preserve"> by the sub-team lead at the respective times</w:t>
      </w:r>
      <w:r w:rsidR="000A18AF">
        <w:t xml:space="preserve"> in the data acquisition channel on Teams. </w:t>
      </w:r>
      <w:r w:rsidR="00243F0C">
        <w:t>If there won’t be a meeting, or the time has changed for any reason, this will be communicated through the #data_acqusition channel on Slack.</w:t>
      </w:r>
    </w:p>
    <w:p w14:paraId="258748F8" w14:textId="46BD4158" w:rsidR="00B775ED" w:rsidRPr="00107847" w:rsidRDefault="00B775ED" w:rsidP="00FF02C9">
      <w:pPr>
        <w:contextualSpacing/>
      </w:pPr>
      <w:r>
        <w:tab/>
        <w:t xml:space="preserve">Depending on health guidelines, etc. data acquisition team meetings may take place in person at the </w:t>
      </w:r>
      <w:hyperlink w:anchor="_3.1_What_is" w:history="1">
        <w:r w:rsidRPr="00A45339">
          <w:rPr>
            <w:rStyle w:val="Hyperlink"/>
          </w:rPr>
          <w:t>SCC</w:t>
        </w:r>
      </w:hyperlink>
      <w:r>
        <w:t xml:space="preserve"> as well. All of this information will be communicated through </w:t>
      </w:r>
      <w:r w:rsidR="00C42B8A">
        <w:t>Slack.</w:t>
      </w:r>
    </w:p>
    <w:p w14:paraId="3105F175" w14:textId="008FD75E" w:rsidR="00A12CD1" w:rsidRPr="004114CD" w:rsidRDefault="004114CD" w:rsidP="004114CD">
      <w:pPr>
        <w:pStyle w:val="Heading1"/>
      </w:pPr>
      <w:bookmarkStart w:id="8" w:name="_Toc69406992"/>
      <w:r w:rsidRPr="004114CD">
        <w:lastRenderedPageBreak/>
        <w:t xml:space="preserve">2.0 </w:t>
      </w:r>
      <w:r w:rsidR="00B03C36">
        <w:t>Accessing Team Resources</w:t>
      </w:r>
      <w:bookmarkEnd w:id="8"/>
    </w:p>
    <w:p w14:paraId="42A5A1DD" w14:textId="74D670CA" w:rsidR="00B03C36" w:rsidRDefault="0005185F" w:rsidP="0005185F">
      <w:pPr>
        <w:pStyle w:val="Heading2"/>
        <w:contextualSpacing/>
      </w:pPr>
      <w:bookmarkStart w:id="9" w:name="_Toc69406993"/>
      <w:r>
        <w:t xml:space="preserve">2.1 </w:t>
      </w:r>
      <w:r w:rsidR="00B03C36">
        <w:t xml:space="preserve">Team </w:t>
      </w:r>
      <w:r w:rsidR="003E20F4">
        <w:t>Website/</w:t>
      </w:r>
      <w:r w:rsidR="00B03C36">
        <w:t>Wiki</w:t>
      </w:r>
      <w:bookmarkEnd w:id="9"/>
    </w:p>
    <w:p w14:paraId="303EC6F8" w14:textId="455639D1" w:rsidR="00B03C36" w:rsidRDefault="00B03C36" w:rsidP="00B03C36">
      <w:pPr>
        <w:contextualSpacing/>
      </w:pPr>
      <w:r>
        <w:tab/>
      </w:r>
      <w:r w:rsidR="00FB3E71">
        <w:t xml:space="preserve">The team website and wiki can be found at </w:t>
      </w:r>
      <w:hyperlink r:id="rId11" w:history="1">
        <w:r w:rsidR="00FA5242" w:rsidRPr="00EA0055">
          <w:rPr>
            <w:rStyle w:val="Hyperlink"/>
          </w:rPr>
          <w:t>https://gtor.gtorg.gatech.edu/</w:t>
        </w:r>
      </w:hyperlink>
      <w:r w:rsidR="00FA5242">
        <w:t xml:space="preserve">. </w:t>
      </w:r>
      <w:r w:rsidR="0073384D">
        <w:t xml:space="preserve">The </w:t>
      </w:r>
      <w:r w:rsidR="00A46375">
        <w:t xml:space="preserve">SCC website and </w:t>
      </w:r>
      <w:r w:rsidR="005A22B7">
        <w:t xml:space="preserve">wiki can be found here: </w:t>
      </w:r>
      <w:hyperlink r:id="rId12" w:history="1">
        <w:r w:rsidR="005A22B7" w:rsidRPr="00EA0055">
          <w:rPr>
            <w:rStyle w:val="Hyperlink"/>
          </w:rPr>
          <w:t>https://www.sccgt.org/</w:t>
        </w:r>
      </w:hyperlink>
      <w:r w:rsidR="005A22B7">
        <w:t xml:space="preserve"> and here: </w:t>
      </w:r>
      <w:hyperlink r:id="rId13" w:history="1">
        <w:r w:rsidR="005A22B7" w:rsidRPr="00EA0055">
          <w:rPr>
            <w:rStyle w:val="Hyperlink"/>
          </w:rPr>
          <w:t>https://sites.google.com/sccgt.org/sccwiki/home?authuser=0</w:t>
        </w:r>
      </w:hyperlink>
      <w:r w:rsidR="005A22B7">
        <w:t xml:space="preserve"> respectively.</w:t>
      </w:r>
    </w:p>
    <w:p w14:paraId="261F68AF" w14:textId="77777777" w:rsidR="00B03C36" w:rsidRDefault="00B03C36" w:rsidP="00B03C36">
      <w:pPr>
        <w:pStyle w:val="Heading2"/>
        <w:contextualSpacing/>
      </w:pPr>
      <w:bookmarkStart w:id="10" w:name="_Toc69406994"/>
      <w:r>
        <w:t>2.2 Team Server File Structure and Access</w:t>
      </w:r>
      <w:bookmarkEnd w:id="10"/>
    </w:p>
    <w:p w14:paraId="7E53146A" w14:textId="48D9487C" w:rsidR="00B03C36" w:rsidRDefault="00B03C36" w:rsidP="00B03C36">
      <w:pPr>
        <w:contextualSpacing/>
      </w:pPr>
      <w:r>
        <w:tab/>
      </w:r>
      <w:r w:rsidR="00DF279D">
        <w:t xml:space="preserve">Most of the team’s files are stored on a network server that can be accessed </w:t>
      </w:r>
      <w:r w:rsidR="006C430C">
        <w:t xml:space="preserve">by anyone on the team. </w:t>
      </w:r>
      <w:r w:rsidR="00933CCF">
        <w:t>To</w:t>
      </w:r>
      <w:r w:rsidR="006C430C">
        <w:t xml:space="preserve"> get the proper permissions to have access to the team’s network storage, the onboarding form must be filled out. </w:t>
      </w:r>
      <w:r w:rsidR="00601D3E">
        <w:t xml:space="preserve">Once </w:t>
      </w:r>
      <w:r w:rsidR="00EB1CA4">
        <w:t xml:space="preserve">the onboarding form has been filled out and processed (it can take up to 3-4 weeks to process), </w:t>
      </w:r>
      <w:r w:rsidR="009D41A1">
        <w:t xml:space="preserve">you can follow the instructions for joining the network server </w:t>
      </w:r>
      <w:r w:rsidR="00D15473">
        <w:t>in Resources&gt;NewStudents on the DAQ GitHub.</w:t>
      </w:r>
    </w:p>
    <w:p w14:paraId="5C6FB8DB" w14:textId="497D8F50" w:rsidR="00D96934" w:rsidRDefault="00D96934" w:rsidP="00B03C36">
      <w:pPr>
        <w:contextualSpacing/>
      </w:pPr>
      <w:r>
        <w:tab/>
        <w:t>Most of th</w:t>
      </w:r>
      <w:r w:rsidR="002951D0">
        <w:t>e files that will be of interest will be in the folder called “Baja [year] (Current Season)”</w:t>
      </w:r>
      <w:r w:rsidR="00E736B0">
        <w:t xml:space="preserve">. In that folder there will likely be a folder </w:t>
      </w:r>
      <w:r w:rsidR="0049781D">
        <w:t>for data acquisition. Most CAD files will be stored in the network drive in this location with a subfolder related to each project that is being worked on.</w:t>
      </w:r>
    </w:p>
    <w:p w14:paraId="23BA7D82" w14:textId="69AE5C54" w:rsidR="008C5393" w:rsidRDefault="00B03C36" w:rsidP="00B03C36">
      <w:pPr>
        <w:pStyle w:val="Heading2"/>
        <w:contextualSpacing/>
      </w:pPr>
      <w:bookmarkStart w:id="11" w:name="_Toc69406995"/>
      <w:r>
        <w:t>2.3 GitHub File Structure and Access</w:t>
      </w:r>
      <w:bookmarkEnd w:id="11"/>
    </w:p>
    <w:p w14:paraId="0C78C854" w14:textId="4ED2E00B" w:rsidR="00B03C36" w:rsidRDefault="00933CCF" w:rsidP="00B03C36">
      <w:pPr>
        <w:contextualSpacing/>
      </w:pPr>
      <w:r>
        <w:tab/>
        <w:t xml:space="preserve">All </w:t>
      </w:r>
      <w:r w:rsidR="00EE2127">
        <w:t>software and PCB files are stored on data acquisition’s GitHub. To be added as a contributor to the repositories, ask the sub-team lead</w:t>
      </w:r>
      <w:r w:rsidR="00C31F8E">
        <w:t xml:space="preserve">. </w:t>
      </w:r>
      <w:r w:rsidR="00CE48EA">
        <w:t>There are two repositories. One is for all software and PCB designs and the other is for our team’s Eagle library (which is just a library of circuit components that our team commonly uses).</w:t>
      </w:r>
    </w:p>
    <w:p w14:paraId="0AE9DD5E" w14:textId="05F6995E" w:rsidR="006A23B0" w:rsidRDefault="006A23B0" w:rsidP="00B03C36">
      <w:pPr>
        <w:contextualSpacing/>
      </w:pPr>
      <w:r>
        <w:tab/>
        <w:t xml:space="preserve">The main repository is </w:t>
      </w:r>
      <w:r w:rsidR="0025089D">
        <w:t>organized by project. High level projects are stored in a top-level folder whereas smaller projects are stored in the “Misc</w:t>
      </w:r>
      <w:r w:rsidR="001C28FD">
        <w:t>_</w:t>
      </w:r>
      <w:r w:rsidR="0025089D">
        <w:t>Projects” folder.</w:t>
      </w:r>
      <w:r w:rsidR="001C28FD">
        <w:t xml:space="preserve"> All hardware level libraries are stored in the “Libraries” folder</w:t>
      </w:r>
      <w:r w:rsidR="00EF6E80">
        <w:t xml:space="preserve">. These are the libraries that are used to interact with all of our sensors and </w:t>
      </w:r>
      <w:r w:rsidR="00B17007">
        <w:t>run on</w:t>
      </w:r>
      <w:r w:rsidR="007471CA">
        <w:t xml:space="preserve"> microcontrollers in C++. There is also a “Resources” folder that contains </w:t>
      </w:r>
      <w:r w:rsidR="007D53EA">
        <w:t>documentation and guides</w:t>
      </w:r>
      <w:r w:rsidR="00B17007">
        <w:t xml:space="preserve"> (although sometimes documentation for a project is stored with that specific project).</w:t>
      </w:r>
    </w:p>
    <w:p w14:paraId="606661C5" w14:textId="014EF4C1" w:rsidR="00B17007" w:rsidRDefault="00B17007" w:rsidP="00B03C36">
      <w:pPr>
        <w:contextualSpacing/>
      </w:pPr>
      <w:r>
        <w:tab/>
        <w:t xml:space="preserve">The </w:t>
      </w:r>
      <w:r w:rsidR="00906E1D">
        <w:t xml:space="preserve">repository for our Eagle Library is </w:t>
      </w:r>
      <w:r w:rsidR="00126741">
        <w:t xml:space="preserve">used </w:t>
      </w:r>
      <w:r w:rsidR="00E53DAA">
        <w:t>separately to avoid merge conflicts (because people working on different PCB’s g</w:t>
      </w:r>
      <w:r w:rsidR="00602BED">
        <w:t xml:space="preserve">enerally are still interested in using some of the same components, or at the very least, adding to the same libraries). </w:t>
      </w:r>
      <w:r w:rsidR="00F97DB4">
        <w:t xml:space="preserve">For instructions on how to use the team’s Eagle library, find the guide in </w:t>
      </w:r>
      <w:r w:rsidR="00D95869">
        <w:t>Resources&gt;NewStudents on the main GitHub.</w:t>
      </w:r>
    </w:p>
    <w:p w14:paraId="4D1031D5" w14:textId="1C7B0ED1" w:rsidR="00D95869" w:rsidRDefault="00D95869" w:rsidP="00B03C36">
      <w:pPr>
        <w:contextualSpacing/>
      </w:pPr>
      <w:r>
        <w:tab/>
        <w:t xml:space="preserve">If </w:t>
      </w:r>
      <w:r w:rsidR="00ED1EED">
        <w:t>you have</w:t>
      </w:r>
      <w:r>
        <w:t xml:space="preserve"> never used GitHub or Git before, it is recommended to start by using the GitKraken GUI</w:t>
      </w:r>
      <w:r w:rsidR="004C2DA9">
        <w:t>. If you are familiar with using the CLI (command line interface) or another GUI for Git</w:t>
      </w:r>
      <w:r w:rsidR="00EB4AE6">
        <w:t xml:space="preserve">, you are more than welcome to </w:t>
      </w:r>
      <w:r w:rsidR="00ED1EED">
        <w:t>use</w:t>
      </w:r>
      <w:r w:rsidR="00EB4AE6">
        <w:t xml:space="preserve"> that. For tutorials on how to use Git, see: </w:t>
      </w:r>
      <w:hyperlink r:id="rId14" w:history="1">
        <w:r w:rsidR="00ED1EED" w:rsidRPr="00EA0055">
          <w:rPr>
            <w:rStyle w:val="Hyperlink"/>
          </w:rPr>
          <w:t>https://www.gitkraken.com/learn/git/tutorials</w:t>
        </w:r>
      </w:hyperlink>
      <w:r w:rsidR="00ED1EED">
        <w:t xml:space="preserve">. </w:t>
      </w:r>
    </w:p>
    <w:p w14:paraId="629B901C" w14:textId="1BE659C6" w:rsidR="00B03C36" w:rsidRDefault="00B03C36" w:rsidP="00B03C36">
      <w:pPr>
        <w:pStyle w:val="Heading2"/>
        <w:contextualSpacing/>
      </w:pPr>
      <w:bookmarkStart w:id="12" w:name="_2.4_Downloading_and"/>
      <w:bookmarkStart w:id="13" w:name="_Toc69406996"/>
      <w:bookmarkEnd w:id="12"/>
      <w:r>
        <w:t>2.4 Downloading and Accessing Team Software</w:t>
      </w:r>
      <w:bookmarkEnd w:id="13"/>
    </w:p>
    <w:p w14:paraId="2761BE0A" w14:textId="74708B9D" w:rsidR="00B03C36" w:rsidRDefault="00B03C36" w:rsidP="00B03C36">
      <w:pPr>
        <w:contextualSpacing/>
        <w:rPr>
          <w:b/>
          <w:bCs/>
        </w:rPr>
      </w:pPr>
      <w:r>
        <w:rPr>
          <w:b/>
          <w:bCs/>
        </w:rPr>
        <w:t>Microsoft Teams Download</w:t>
      </w:r>
    </w:p>
    <w:p w14:paraId="1CA90D22" w14:textId="6C5ADEB9" w:rsidR="00B03C36" w:rsidRDefault="00154D8E" w:rsidP="00B03C36">
      <w:pPr>
        <w:contextualSpacing/>
      </w:pPr>
      <w:r>
        <w:rPr>
          <w:b/>
          <w:bCs/>
        </w:rPr>
        <w:tab/>
      </w:r>
      <w:r w:rsidR="00F5379E">
        <w:t>To download Microsoft Teams on Windows</w:t>
      </w:r>
      <w:r w:rsidR="0078223A">
        <w:t xml:space="preserve"> (should also work for Linux/Mac)</w:t>
      </w:r>
      <w:r w:rsidR="00F5379E">
        <w:t xml:space="preserve">, </w:t>
      </w:r>
      <w:r w:rsidR="00880ABF">
        <w:t xml:space="preserve">go to </w:t>
      </w:r>
      <w:hyperlink r:id="rId15" w:history="1">
        <w:r w:rsidR="00880ABF" w:rsidRPr="00EA0055">
          <w:rPr>
            <w:rStyle w:val="Hyperlink"/>
          </w:rPr>
          <w:t>https://www.microsoft.com/en-us/microsoft-teams/download-app</w:t>
        </w:r>
      </w:hyperlink>
      <w:r w:rsidR="00880ABF">
        <w:t xml:space="preserve"> and install for desktop.</w:t>
      </w:r>
    </w:p>
    <w:p w14:paraId="751F5C09" w14:textId="77777777" w:rsidR="008758E1" w:rsidRPr="00F5379E" w:rsidRDefault="008758E1" w:rsidP="00B03C36">
      <w:pPr>
        <w:contextualSpacing/>
      </w:pPr>
    </w:p>
    <w:p w14:paraId="6DCF3842" w14:textId="1C699803" w:rsidR="00B03C36" w:rsidRDefault="00B03C36" w:rsidP="00B03C36">
      <w:pPr>
        <w:contextualSpacing/>
        <w:rPr>
          <w:b/>
          <w:bCs/>
        </w:rPr>
      </w:pPr>
      <w:r>
        <w:rPr>
          <w:b/>
          <w:bCs/>
        </w:rPr>
        <w:t>Slack Download</w:t>
      </w:r>
    </w:p>
    <w:p w14:paraId="19F96995" w14:textId="4F1AB6C9" w:rsidR="00B03C36" w:rsidRDefault="00DE037C" w:rsidP="00B03C36">
      <w:pPr>
        <w:contextualSpacing/>
      </w:pPr>
      <w:r>
        <w:rPr>
          <w:b/>
          <w:bCs/>
        </w:rPr>
        <w:tab/>
      </w:r>
      <w:r>
        <w:t xml:space="preserve">To download slack for Windows, go to </w:t>
      </w:r>
      <w:hyperlink r:id="rId16" w:history="1">
        <w:r w:rsidRPr="00EA0055">
          <w:rPr>
            <w:rStyle w:val="Hyperlink"/>
          </w:rPr>
          <w:t>https://slack.com/downloads/windows</w:t>
        </w:r>
      </w:hyperlink>
      <w:r>
        <w:t xml:space="preserve"> and click download. </w:t>
      </w:r>
      <w:r w:rsidR="00BE3113">
        <w:t xml:space="preserve">For Linux go to </w:t>
      </w:r>
      <w:hyperlink r:id="rId17" w:history="1">
        <w:r w:rsidR="00BE3113" w:rsidRPr="00EA0055">
          <w:rPr>
            <w:rStyle w:val="Hyperlink"/>
          </w:rPr>
          <w:t>https://slack.com/downloads/linux</w:t>
        </w:r>
      </w:hyperlink>
      <w:r w:rsidR="00BE3113">
        <w:t xml:space="preserve"> and for Mac go </w:t>
      </w:r>
      <w:r w:rsidR="00D63DA5">
        <w:t xml:space="preserve">to </w:t>
      </w:r>
      <w:hyperlink r:id="rId18" w:history="1">
        <w:r w:rsidR="00D63DA5" w:rsidRPr="00EA0055">
          <w:rPr>
            <w:rStyle w:val="Hyperlink"/>
          </w:rPr>
          <w:t>https://slack.com/downloads/mac</w:t>
        </w:r>
      </w:hyperlink>
      <w:r w:rsidR="00D63DA5">
        <w:t xml:space="preserve">. </w:t>
      </w:r>
    </w:p>
    <w:p w14:paraId="4EE31E0D" w14:textId="77777777" w:rsidR="008758E1" w:rsidRPr="00DE037C" w:rsidRDefault="008758E1" w:rsidP="00B03C36">
      <w:pPr>
        <w:contextualSpacing/>
      </w:pPr>
    </w:p>
    <w:p w14:paraId="6F0EB2D4" w14:textId="7F136DA1" w:rsidR="00B03C36" w:rsidRPr="00B03C36" w:rsidRDefault="00B03C36" w:rsidP="00B03C36">
      <w:pPr>
        <w:contextualSpacing/>
        <w:rPr>
          <w:b/>
          <w:bCs/>
        </w:rPr>
      </w:pPr>
      <w:r w:rsidRPr="00B03C36">
        <w:rPr>
          <w:b/>
          <w:bCs/>
        </w:rPr>
        <w:lastRenderedPageBreak/>
        <w:t>Eagle Download</w:t>
      </w:r>
    </w:p>
    <w:p w14:paraId="01357F08" w14:textId="7A04BB2D" w:rsidR="00B03C36" w:rsidRDefault="002D6620" w:rsidP="00B03C36">
      <w:pPr>
        <w:ind w:firstLine="720"/>
        <w:contextualSpacing/>
      </w:pPr>
      <w:r>
        <w:t xml:space="preserve">To install Eagle, first get educational access to Autodesk products </w:t>
      </w:r>
      <w:hyperlink r:id="rId19" w:history="1">
        <w:r w:rsidR="00755677" w:rsidRPr="006C4A66">
          <w:rPr>
            <w:rStyle w:val="Hyperlink"/>
          </w:rPr>
          <w:t>here</w:t>
        </w:r>
      </w:hyperlink>
      <w:r w:rsidR="006C4A66">
        <w:t>.</w:t>
      </w:r>
      <w:r>
        <w:t xml:space="preserve"> </w:t>
      </w:r>
      <w:r w:rsidR="003E05BA">
        <w:t xml:space="preserve">Then, </w:t>
      </w:r>
      <w:r w:rsidR="00755677">
        <w:t xml:space="preserve">download Eagle </w:t>
      </w:r>
      <w:hyperlink r:id="rId20" w:history="1">
        <w:r w:rsidR="00755677" w:rsidRPr="006C4A66">
          <w:rPr>
            <w:rStyle w:val="Hyperlink"/>
          </w:rPr>
          <w:t>here</w:t>
        </w:r>
      </w:hyperlink>
      <w:r w:rsidR="00755677">
        <w:t xml:space="preserve"> and log in using the same credentials that were used to get educational access to Autodesk products.</w:t>
      </w:r>
    </w:p>
    <w:p w14:paraId="228DA11D" w14:textId="77777777" w:rsidR="008758E1" w:rsidRDefault="008758E1" w:rsidP="00B03C36">
      <w:pPr>
        <w:ind w:firstLine="720"/>
        <w:contextualSpacing/>
      </w:pPr>
    </w:p>
    <w:p w14:paraId="2CC92B70" w14:textId="72AE5F19" w:rsidR="009F4AC0" w:rsidRPr="00963DF4" w:rsidRDefault="00C13293" w:rsidP="00C13293">
      <w:pPr>
        <w:contextualSpacing/>
        <w:rPr>
          <w:b/>
          <w:bCs/>
        </w:rPr>
      </w:pPr>
      <w:r w:rsidRPr="00963DF4">
        <w:rPr>
          <w:b/>
          <w:bCs/>
        </w:rPr>
        <w:t>Git/Git Bash Download</w:t>
      </w:r>
    </w:p>
    <w:p w14:paraId="26833519" w14:textId="2E6AA170" w:rsidR="00C13293" w:rsidRDefault="00C13293" w:rsidP="00C13293">
      <w:pPr>
        <w:contextualSpacing/>
      </w:pPr>
      <w:r>
        <w:tab/>
        <w:t xml:space="preserve">To install Git/Git Bash go to </w:t>
      </w:r>
      <w:hyperlink r:id="rId21" w:history="1">
        <w:r w:rsidRPr="00EA0055">
          <w:rPr>
            <w:rStyle w:val="Hyperlink"/>
          </w:rPr>
          <w:t>https://git-scm.com/downloads</w:t>
        </w:r>
      </w:hyperlink>
      <w:r>
        <w:t xml:space="preserve"> and </w:t>
      </w:r>
      <w:r w:rsidR="00963DF4">
        <w:t>find the appropriate download for your machine.</w:t>
      </w:r>
    </w:p>
    <w:p w14:paraId="4BC01F9A" w14:textId="77777777" w:rsidR="008758E1" w:rsidRDefault="008758E1" w:rsidP="00C13293">
      <w:pPr>
        <w:contextualSpacing/>
      </w:pPr>
    </w:p>
    <w:p w14:paraId="7AB30702" w14:textId="674B934E" w:rsidR="00B03C36" w:rsidRDefault="00B03C36" w:rsidP="00B03C36">
      <w:pPr>
        <w:contextualSpacing/>
        <w:rPr>
          <w:b/>
          <w:bCs/>
        </w:rPr>
      </w:pPr>
      <w:r w:rsidRPr="00B03C36">
        <w:rPr>
          <w:b/>
          <w:bCs/>
        </w:rPr>
        <w:t>GitKraken Download</w:t>
      </w:r>
    </w:p>
    <w:p w14:paraId="7B489749" w14:textId="24892F96" w:rsidR="00B03C36" w:rsidRDefault="00EA27BD" w:rsidP="00B03C36">
      <w:pPr>
        <w:contextualSpacing/>
      </w:pPr>
      <w:r>
        <w:rPr>
          <w:b/>
          <w:bCs/>
        </w:rPr>
        <w:tab/>
      </w:r>
      <w:r>
        <w:t xml:space="preserve">To install the professional version of GitKraken, get the GitHub student </w:t>
      </w:r>
      <w:r w:rsidR="00AD3569">
        <w:t xml:space="preserve">developer pack here: </w:t>
      </w:r>
      <w:hyperlink r:id="rId22" w:history="1">
        <w:r w:rsidR="00AD3569" w:rsidRPr="00EA0055">
          <w:rPr>
            <w:rStyle w:val="Hyperlink"/>
          </w:rPr>
          <w:t>https://education.github.com/pack</w:t>
        </w:r>
      </w:hyperlink>
      <w:r w:rsidR="00AD3569">
        <w:t xml:space="preserve">. </w:t>
      </w:r>
      <w:r w:rsidR="00890471">
        <w:t xml:space="preserve">Then install Gitkraken </w:t>
      </w:r>
      <w:r w:rsidR="00A54496">
        <w:t xml:space="preserve">here: </w:t>
      </w:r>
      <w:hyperlink r:id="rId23" w:history="1">
        <w:r w:rsidR="00A54496" w:rsidRPr="00A54496">
          <w:rPr>
            <w:rStyle w:val="Hyperlink"/>
          </w:rPr>
          <w:t>https://www.gitkraken.com/download</w:t>
        </w:r>
      </w:hyperlink>
      <w:r w:rsidR="00A54496" w:rsidRPr="00A54496">
        <w:t xml:space="preserve"> </w:t>
      </w:r>
      <w:r w:rsidR="00890471">
        <w:t xml:space="preserve">and </w:t>
      </w:r>
      <w:r w:rsidR="00A54496">
        <w:t>use the same credentials that were used to get the GitHub student developer pack to automatically get all of the Pro features.</w:t>
      </w:r>
    </w:p>
    <w:p w14:paraId="3DF362C3" w14:textId="77777777" w:rsidR="008758E1" w:rsidRPr="00EA27BD" w:rsidRDefault="008758E1" w:rsidP="00B03C36">
      <w:pPr>
        <w:contextualSpacing/>
      </w:pPr>
    </w:p>
    <w:p w14:paraId="0BF4758B" w14:textId="622B8ED3" w:rsidR="00B03C36" w:rsidRDefault="00B03C36" w:rsidP="00B03C36">
      <w:pPr>
        <w:contextualSpacing/>
        <w:rPr>
          <w:b/>
          <w:bCs/>
        </w:rPr>
      </w:pPr>
      <w:r>
        <w:rPr>
          <w:b/>
          <w:bCs/>
        </w:rPr>
        <w:t>Arduino/Teensyduino Download</w:t>
      </w:r>
    </w:p>
    <w:p w14:paraId="3C131AA1" w14:textId="3D20A171" w:rsidR="00B03C36" w:rsidRDefault="00FC6186" w:rsidP="00B03C36">
      <w:pPr>
        <w:contextualSpacing/>
      </w:pPr>
      <w:r>
        <w:rPr>
          <w:b/>
          <w:bCs/>
        </w:rPr>
        <w:tab/>
      </w:r>
      <w:r>
        <w:t xml:space="preserve">Arduino and the Arduino IDE can be </w:t>
      </w:r>
      <w:r w:rsidR="00A975FA">
        <w:t xml:space="preserve">found here: </w:t>
      </w:r>
      <w:hyperlink r:id="rId24" w:history="1">
        <w:r w:rsidR="00A975FA" w:rsidRPr="00EA0055">
          <w:rPr>
            <w:rStyle w:val="Hyperlink"/>
          </w:rPr>
          <w:t>https://www.arduino.cc/en/software</w:t>
        </w:r>
      </w:hyperlink>
      <w:r w:rsidR="00A975FA">
        <w:t xml:space="preserve">. </w:t>
      </w:r>
      <w:r w:rsidR="006D0956">
        <w:t xml:space="preserve">The installation for Teensyduino can be found here: </w:t>
      </w:r>
      <w:hyperlink r:id="rId25" w:history="1">
        <w:r w:rsidR="006D0956" w:rsidRPr="00EA0055">
          <w:rPr>
            <w:rStyle w:val="Hyperlink"/>
          </w:rPr>
          <w:t>https://www.pjrc.com/teensy/td_download.html</w:t>
        </w:r>
      </w:hyperlink>
      <w:r w:rsidR="006D0956">
        <w:t xml:space="preserve">. </w:t>
      </w:r>
    </w:p>
    <w:p w14:paraId="27DE3449" w14:textId="13816221" w:rsidR="008758E1" w:rsidRDefault="008758E1" w:rsidP="00B03C36">
      <w:pPr>
        <w:contextualSpacing/>
      </w:pPr>
    </w:p>
    <w:p w14:paraId="659E49CD" w14:textId="361BF57A" w:rsidR="00305724" w:rsidRPr="00305724" w:rsidRDefault="00305724" w:rsidP="00B03C36">
      <w:pPr>
        <w:contextualSpacing/>
        <w:rPr>
          <w:b/>
          <w:bCs/>
        </w:rPr>
      </w:pPr>
      <w:r w:rsidRPr="00305724">
        <w:rPr>
          <w:b/>
          <w:bCs/>
        </w:rPr>
        <w:t>Python Download</w:t>
      </w:r>
    </w:p>
    <w:p w14:paraId="077AD709" w14:textId="3607F097" w:rsidR="00305724" w:rsidRDefault="00FB65CE" w:rsidP="00B03C36">
      <w:pPr>
        <w:contextualSpacing/>
      </w:pPr>
      <w:r>
        <w:tab/>
        <w:t xml:space="preserve">Our team uses Python 3.6.8. The download for this can be found here: </w:t>
      </w:r>
      <w:hyperlink r:id="rId26" w:history="1">
        <w:r w:rsidRPr="00EA0055">
          <w:rPr>
            <w:rStyle w:val="Hyperlink"/>
          </w:rPr>
          <w:t>https://www.python.org/downloads/release/python-368/</w:t>
        </w:r>
      </w:hyperlink>
      <w:r>
        <w:t xml:space="preserve">. </w:t>
      </w:r>
    </w:p>
    <w:p w14:paraId="15FCDDC9" w14:textId="77777777" w:rsidR="00FB65CE" w:rsidRDefault="00FB65CE" w:rsidP="00B03C36">
      <w:pPr>
        <w:contextualSpacing/>
      </w:pPr>
    </w:p>
    <w:p w14:paraId="5DBBBA1E" w14:textId="782CE931" w:rsidR="008232DB" w:rsidRPr="008232DB" w:rsidRDefault="008232DB" w:rsidP="00B03C36">
      <w:pPr>
        <w:contextualSpacing/>
        <w:rPr>
          <w:b/>
          <w:bCs/>
        </w:rPr>
      </w:pPr>
      <w:r w:rsidRPr="008232DB">
        <w:rPr>
          <w:b/>
          <w:bCs/>
        </w:rPr>
        <w:t>PyCharm Download</w:t>
      </w:r>
    </w:p>
    <w:p w14:paraId="6DFB02EC" w14:textId="07FD1968" w:rsidR="008232DB" w:rsidRDefault="008232DB" w:rsidP="00B03C36">
      <w:pPr>
        <w:contextualSpacing/>
      </w:pPr>
      <w:r>
        <w:tab/>
        <w:t xml:space="preserve">Directions for installing PyCharm can be found here: </w:t>
      </w:r>
      <w:hyperlink r:id="rId27" w:history="1">
        <w:r w:rsidRPr="00EA0055">
          <w:rPr>
            <w:rStyle w:val="Hyperlink"/>
          </w:rPr>
          <w:t>https://www.jetbrains.com/help/pycharm/installation-guide.html</w:t>
        </w:r>
      </w:hyperlink>
      <w:r w:rsidR="008758E1">
        <w:t>.</w:t>
      </w:r>
      <w:r>
        <w:t xml:space="preserve"> </w:t>
      </w:r>
    </w:p>
    <w:p w14:paraId="1B6B8C96" w14:textId="77777777" w:rsidR="008758E1" w:rsidRDefault="008758E1" w:rsidP="00B03C36">
      <w:pPr>
        <w:contextualSpacing/>
      </w:pPr>
    </w:p>
    <w:p w14:paraId="0AB7D0A7" w14:textId="236194D6" w:rsidR="008104AC" w:rsidRPr="00175135" w:rsidRDefault="008104AC" w:rsidP="00B03C36">
      <w:pPr>
        <w:contextualSpacing/>
        <w:rPr>
          <w:b/>
          <w:bCs/>
        </w:rPr>
      </w:pPr>
      <w:r w:rsidRPr="00175135">
        <w:rPr>
          <w:b/>
          <w:bCs/>
        </w:rPr>
        <w:t>Visual Studio Download</w:t>
      </w:r>
    </w:p>
    <w:p w14:paraId="7197A9F5" w14:textId="708EAE11" w:rsidR="00175135" w:rsidRDefault="00175135" w:rsidP="00175135">
      <w:pPr>
        <w:ind w:firstLine="720"/>
        <w:contextualSpacing/>
      </w:pPr>
      <w:r>
        <w:t xml:space="preserve">The link to install Visual Studio can be found here: </w:t>
      </w:r>
      <w:hyperlink r:id="rId28" w:history="1">
        <w:r w:rsidRPr="00EA0055">
          <w:rPr>
            <w:rStyle w:val="Hyperlink"/>
          </w:rPr>
          <w:t>https://visualstudio.microsoft.com/downloads/</w:t>
        </w:r>
      </w:hyperlink>
      <w:r w:rsidR="008758E1">
        <w:t>.</w:t>
      </w:r>
      <w:r>
        <w:t xml:space="preserve"> </w:t>
      </w:r>
    </w:p>
    <w:p w14:paraId="2CB8B737" w14:textId="77777777" w:rsidR="008758E1" w:rsidRPr="00FC6186" w:rsidRDefault="008758E1" w:rsidP="00175135">
      <w:pPr>
        <w:ind w:firstLine="720"/>
        <w:contextualSpacing/>
      </w:pPr>
    </w:p>
    <w:p w14:paraId="210EF618" w14:textId="77814852" w:rsidR="00B03C36" w:rsidRDefault="00B03C36" w:rsidP="00B03C36">
      <w:pPr>
        <w:contextualSpacing/>
        <w:rPr>
          <w:b/>
          <w:bCs/>
        </w:rPr>
      </w:pPr>
      <w:r>
        <w:rPr>
          <w:b/>
          <w:bCs/>
        </w:rPr>
        <w:t>Solidworks Download</w:t>
      </w:r>
    </w:p>
    <w:p w14:paraId="35C05CA3" w14:textId="45598854" w:rsidR="003E20F4" w:rsidRDefault="006C4C95" w:rsidP="00B03C36">
      <w:pPr>
        <w:contextualSpacing/>
      </w:pPr>
      <w:r>
        <w:rPr>
          <w:b/>
          <w:bCs/>
        </w:rPr>
        <w:tab/>
      </w:r>
      <w:r>
        <w:t xml:space="preserve">To install Solidworks, go to </w:t>
      </w:r>
      <w:hyperlink r:id="rId29" w:history="1">
        <w:r w:rsidRPr="00EA0055">
          <w:rPr>
            <w:rStyle w:val="Hyperlink"/>
          </w:rPr>
          <w:t>http://software.oit.gatech.edu/</w:t>
        </w:r>
      </w:hyperlink>
      <w:r>
        <w:t xml:space="preserve"> </w:t>
      </w:r>
      <w:r w:rsidR="00BE3F78">
        <w:t xml:space="preserve">and click the “Download Software” Link. In the </w:t>
      </w:r>
      <w:r w:rsidR="007E36B3">
        <w:t>drop-down</w:t>
      </w:r>
      <w:r w:rsidR="00BE3F78">
        <w:t xml:space="preserve"> boxes select software type as </w:t>
      </w:r>
      <w:r w:rsidR="00667803">
        <w:t>“</w:t>
      </w:r>
      <w:r w:rsidR="00BE3F78">
        <w:t>Microsoft Windows Desktop</w:t>
      </w:r>
      <w:r w:rsidR="00667803">
        <w:t>”</w:t>
      </w:r>
      <w:r w:rsidR="00BE3F78">
        <w:t xml:space="preserve"> and</w:t>
      </w:r>
      <w:r w:rsidR="00667803">
        <w:t xml:space="preserve"> affiliation as “Students”.</w:t>
      </w:r>
      <w:r w:rsidR="007E36B3">
        <w:t xml:space="preserve"> Then find </w:t>
      </w:r>
      <w:r w:rsidR="00E81468">
        <w:t>Solidworks in the list of software, click “Request Software”, and then follow the directions for installation. Note that Solidworks is only available to install on Windows.</w:t>
      </w:r>
    </w:p>
    <w:p w14:paraId="16CFE612" w14:textId="77777777" w:rsidR="008758E1" w:rsidRPr="006C4C95" w:rsidRDefault="008758E1" w:rsidP="00B03C36">
      <w:pPr>
        <w:contextualSpacing/>
      </w:pPr>
    </w:p>
    <w:p w14:paraId="7B2343AF" w14:textId="3F7B5D7B" w:rsidR="00CD38CC" w:rsidRDefault="00CD38CC" w:rsidP="00B03C36">
      <w:pPr>
        <w:contextualSpacing/>
        <w:rPr>
          <w:b/>
          <w:bCs/>
        </w:rPr>
      </w:pPr>
      <w:r>
        <w:rPr>
          <w:b/>
          <w:bCs/>
        </w:rPr>
        <w:t>MATLAB Download</w:t>
      </w:r>
    </w:p>
    <w:p w14:paraId="7FF8692C" w14:textId="40B9F510" w:rsidR="00CD38CC" w:rsidRDefault="00E81468" w:rsidP="00E81468">
      <w:pPr>
        <w:ind w:firstLine="720"/>
        <w:contextualSpacing/>
      </w:pPr>
      <w:r>
        <w:t xml:space="preserve">To install MATLAB, go to </w:t>
      </w:r>
      <w:hyperlink r:id="rId30" w:history="1">
        <w:r w:rsidRPr="00EA0055">
          <w:rPr>
            <w:rStyle w:val="Hyperlink"/>
          </w:rPr>
          <w:t>http://software.oit.gatech.edu/</w:t>
        </w:r>
      </w:hyperlink>
      <w:r>
        <w:t xml:space="preserve"> and click the “Download Software” Link. In the drop-down boxes select software type to match your computer (i.e. Windows, Linux, Max, etc.) and affiliation as “Students”. Then find MATLAB in the list of software, click “Request Software”, and then follow the directions for installation.</w:t>
      </w:r>
    </w:p>
    <w:p w14:paraId="38FB4D51" w14:textId="77777777" w:rsidR="008758E1" w:rsidRDefault="008758E1" w:rsidP="00E81468">
      <w:pPr>
        <w:ind w:firstLine="720"/>
        <w:contextualSpacing/>
        <w:rPr>
          <w:b/>
          <w:bCs/>
        </w:rPr>
      </w:pPr>
    </w:p>
    <w:p w14:paraId="24976D4F" w14:textId="389963A6" w:rsidR="003E20F4" w:rsidRDefault="003E20F4" w:rsidP="00B03C36">
      <w:pPr>
        <w:contextualSpacing/>
        <w:rPr>
          <w:b/>
          <w:bCs/>
        </w:rPr>
      </w:pPr>
      <w:r>
        <w:rPr>
          <w:b/>
          <w:bCs/>
        </w:rPr>
        <w:t>Fusion 360 Download</w:t>
      </w:r>
    </w:p>
    <w:p w14:paraId="5DEA8284" w14:textId="201FF801" w:rsidR="008758E1" w:rsidRPr="00FB65CE" w:rsidRDefault="006C4A66" w:rsidP="00FB65CE">
      <w:pPr>
        <w:ind w:firstLine="720"/>
        <w:contextualSpacing/>
      </w:pPr>
      <w:r>
        <w:t xml:space="preserve">To install Fusion 360, first get educational access to Autodesk products </w:t>
      </w:r>
      <w:hyperlink r:id="rId31" w:history="1">
        <w:r w:rsidRPr="006C4A66">
          <w:rPr>
            <w:rStyle w:val="Hyperlink"/>
          </w:rPr>
          <w:t>here</w:t>
        </w:r>
      </w:hyperlink>
      <w:r>
        <w:t>.</w:t>
      </w:r>
      <w:r w:rsidR="00CC7DF8">
        <w:t xml:space="preserve"> Then, download Fusion 360 </w:t>
      </w:r>
      <w:r w:rsidR="008A3993">
        <w:t>on the same website by finding Fusion 360 in the list of software offered.</w:t>
      </w:r>
    </w:p>
    <w:p w14:paraId="2AF28552" w14:textId="7BCF7113" w:rsidR="00B03C36" w:rsidRDefault="00B03C36" w:rsidP="00B03C36">
      <w:pPr>
        <w:pStyle w:val="Heading2"/>
        <w:contextualSpacing/>
      </w:pPr>
      <w:bookmarkStart w:id="14" w:name="_Toc69406997"/>
      <w:r>
        <w:lastRenderedPageBreak/>
        <w:t>2.5 Purchasing Guide</w:t>
      </w:r>
      <w:bookmarkEnd w:id="14"/>
    </w:p>
    <w:p w14:paraId="6031E295" w14:textId="4729AD04" w:rsidR="00124E8F" w:rsidRDefault="00900287" w:rsidP="00124E8F">
      <w:pPr>
        <w:contextualSpacing/>
      </w:pPr>
      <w:r>
        <w:tab/>
        <w:t xml:space="preserve">All purchasing/ordering can be done through the team’s purchasing spreadsheet. </w:t>
      </w:r>
      <w:r w:rsidR="00E10137">
        <w:t xml:space="preserve">All fields need to be filled out for each item that is requested. </w:t>
      </w:r>
      <w:r w:rsidR="00905941">
        <w:t>The requesting is done on the tab with “</w:t>
      </w:r>
      <w:r w:rsidR="002B1E23">
        <w:t xml:space="preserve">FY[year] </w:t>
      </w:r>
      <w:r w:rsidR="00905941">
        <w:t xml:space="preserve">TBP” (to be purchased). </w:t>
      </w:r>
      <w:r w:rsidR="00C16B66">
        <w:t xml:space="preserve">Most likely, “Data Acquisition” will be selected as the subsystem and </w:t>
      </w:r>
      <w:r w:rsidR="00905941">
        <w:t xml:space="preserve">to find the line item </w:t>
      </w:r>
      <w:r w:rsidR="0084387F">
        <w:t xml:space="preserve">to purchase under, it will most likely be the line item associated with data acquisition hardware (see the </w:t>
      </w:r>
      <w:r w:rsidR="002B1E23">
        <w:t xml:space="preserve">spreadsheet tab labeled “Total FY [year]”. If </w:t>
      </w:r>
      <w:r w:rsidR="00076E7A">
        <w:t xml:space="preserve">there is any confusion about what line item to select, ask the sub-team lead. Read the tab labeled “Purchasing Guidelines” before filling out </w:t>
      </w:r>
      <w:r w:rsidR="00924C5D">
        <w:t>orders as well.</w:t>
      </w:r>
    </w:p>
    <w:p w14:paraId="06EB2655" w14:textId="42554A93" w:rsidR="005959D2" w:rsidRDefault="00924C5D" w:rsidP="00124E8F">
      <w:pPr>
        <w:contextualSpacing/>
      </w:pPr>
      <w:r>
        <w:tab/>
        <w:t xml:space="preserve">It typically takes ~48 hours to get orders approved (this can be accelerated by reaching out to the financial lead for approval. </w:t>
      </w:r>
      <w:r w:rsidR="007467F4">
        <w:t xml:space="preserve">After that it can take anywhere from a day to a week for orders to be placed. It is crucial to plan </w:t>
      </w:r>
      <w:r w:rsidR="0008121C">
        <w:t>to make sure that orders can be placed in a timeframe that makes sense. Orders are prioritized based on the “Need By Date” Column so make sure this is filled out to a date that makes sense.</w:t>
      </w:r>
    </w:p>
    <w:p w14:paraId="5D1AB3CE" w14:textId="77777777" w:rsidR="00244D5A" w:rsidRDefault="00244D5A" w:rsidP="00124E8F">
      <w:pPr>
        <w:contextualSpacing/>
      </w:pPr>
    </w:p>
    <w:p w14:paraId="74DE4EF3" w14:textId="57FDE55F" w:rsidR="00244D5A" w:rsidRPr="00244D5A" w:rsidRDefault="00244D5A" w:rsidP="00124E8F">
      <w:pPr>
        <w:contextualSpacing/>
        <w:rPr>
          <w:b/>
          <w:bCs/>
        </w:rPr>
      </w:pPr>
      <w:r w:rsidRPr="00244D5A">
        <w:rPr>
          <w:b/>
          <w:bCs/>
        </w:rPr>
        <w:t>Links to Purchasing Spreadsheets</w:t>
      </w:r>
    </w:p>
    <w:p w14:paraId="6048175A" w14:textId="6538D447" w:rsidR="00897B51" w:rsidRDefault="00087A2D" w:rsidP="00124E8F">
      <w:pPr>
        <w:contextualSpacing/>
      </w:pPr>
      <w:hyperlink r:id="rId32" w:anchor="gid=1002179389" w:history="1">
        <w:r w:rsidR="00897B51" w:rsidRPr="00244D5A">
          <w:rPr>
            <w:rStyle w:val="Hyperlink"/>
          </w:rPr>
          <w:t>Purchasing Spreadsheet FY20</w:t>
        </w:r>
      </w:hyperlink>
    </w:p>
    <w:p w14:paraId="7B17223E" w14:textId="3427C20F" w:rsidR="006C6E2A" w:rsidRPr="00124E8F" w:rsidRDefault="00087A2D" w:rsidP="00657E89">
      <w:pPr>
        <w:contextualSpacing/>
      </w:pPr>
      <w:hyperlink r:id="rId33" w:anchor="gid=1937511476" w:history="1">
        <w:r w:rsidR="00897B51" w:rsidRPr="00244D5A">
          <w:rPr>
            <w:rStyle w:val="Hyperlink"/>
          </w:rPr>
          <w:t>Purchasing Spreadsheet FY21</w:t>
        </w:r>
      </w:hyperlink>
    </w:p>
    <w:p w14:paraId="446DBB85" w14:textId="4C8072C1" w:rsidR="008C5393" w:rsidRDefault="008C5393" w:rsidP="008C5393">
      <w:pPr>
        <w:pStyle w:val="Heading1"/>
        <w:contextualSpacing/>
      </w:pPr>
      <w:bookmarkStart w:id="15" w:name="_Toc69406998"/>
      <w:r>
        <w:lastRenderedPageBreak/>
        <w:t xml:space="preserve">3.0 </w:t>
      </w:r>
      <w:r w:rsidR="00657E89">
        <w:t>Next Steps</w:t>
      </w:r>
      <w:r w:rsidR="00A45339">
        <w:t xml:space="preserve"> / FAQ</w:t>
      </w:r>
      <w:bookmarkEnd w:id="15"/>
    </w:p>
    <w:p w14:paraId="1D9FCC56" w14:textId="52352895" w:rsidR="00A45339" w:rsidRDefault="00A45339" w:rsidP="00657E89">
      <w:pPr>
        <w:pStyle w:val="Heading2"/>
        <w:contextualSpacing/>
      </w:pPr>
      <w:bookmarkStart w:id="16" w:name="_3.1_What_is"/>
      <w:bookmarkStart w:id="17" w:name="_Toc69406999"/>
      <w:bookmarkEnd w:id="16"/>
      <w:r>
        <w:t>3.1 What is the SCC?</w:t>
      </w:r>
      <w:bookmarkEnd w:id="17"/>
    </w:p>
    <w:p w14:paraId="5C62B06C" w14:textId="40C8A691" w:rsidR="00A45339" w:rsidRDefault="00FB65CE" w:rsidP="00A45339">
      <w:pPr>
        <w:rPr>
          <w:rFonts w:ascii="Arial" w:hAnsi="Arial" w:cs="Arial"/>
          <w:color w:val="202124"/>
          <w:sz w:val="21"/>
          <w:szCs w:val="21"/>
          <w:shd w:val="clear" w:color="auto" w:fill="FFFFFF"/>
        </w:rPr>
      </w:pPr>
      <w:r>
        <w:tab/>
        <w:t xml:space="preserve">The SCC (Student Competition Center) </w:t>
      </w:r>
      <w:r w:rsidR="000B6068">
        <w:t xml:space="preserve">is where our shop space is. </w:t>
      </w:r>
      <w:r w:rsidR="00E057C7">
        <w:t xml:space="preserve">It is located at </w:t>
      </w:r>
      <w:hyperlink r:id="rId34" w:history="1">
        <w:r w:rsidR="00E057C7" w:rsidRPr="00354373">
          <w:rPr>
            <w:rStyle w:val="Hyperlink"/>
            <w:rFonts w:ascii="Arial" w:hAnsi="Arial" w:cs="Arial"/>
            <w:sz w:val="21"/>
            <w:szCs w:val="21"/>
            <w:shd w:val="clear" w:color="auto" w:fill="FFFFFF"/>
          </w:rPr>
          <w:t>575 14th St NW, Atlanta, GA 30318</w:t>
        </w:r>
      </w:hyperlink>
      <w:r w:rsidR="00E057C7">
        <w:rPr>
          <w:rFonts w:ascii="Arial" w:hAnsi="Arial" w:cs="Arial"/>
          <w:color w:val="202124"/>
          <w:sz w:val="21"/>
          <w:szCs w:val="21"/>
          <w:shd w:val="clear" w:color="auto" w:fill="FFFFFF"/>
        </w:rPr>
        <w:t xml:space="preserve">. </w:t>
      </w:r>
    </w:p>
    <w:p w14:paraId="6CAAE3B6" w14:textId="05A416C8" w:rsidR="0088256B" w:rsidRDefault="0088256B" w:rsidP="0088256B">
      <w:pPr>
        <w:jc w:val="center"/>
      </w:pPr>
      <w:r w:rsidRPr="0088256B">
        <w:rPr>
          <w:noProof/>
        </w:rPr>
        <w:drawing>
          <wp:inline distT="0" distB="0" distL="0" distR="0" wp14:anchorId="05AA30BD" wp14:editId="5F1D6477">
            <wp:extent cx="4669797" cy="3532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4017" cy="3535375"/>
                    </a:xfrm>
                    <a:prstGeom prst="rect">
                      <a:avLst/>
                    </a:prstGeom>
                  </pic:spPr>
                </pic:pic>
              </a:graphicData>
            </a:graphic>
          </wp:inline>
        </w:drawing>
      </w:r>
    </w:p>
    <w:p w14:paraId="030A9934" w14:textId="654A8010" w:rsidR="0088256B" w:rsidRPr="00A45339" w:rsidRDefault="0088256B" w:rsidP="0088256B">
      <w:r>
        <w:t xml:space="preserve">The </w:t>
      </w:r>
      <w:r w:rsidR="003A6825">
        <w:t xml:space="preserve">SCC can be accessed through the drive through gate or the walk in gate in the top right (requires Buzzcard access that is received through filling out the onboarding form). The area outlined in blue is generally the best place to park. The entrance to the building is the door on the backside of the building </w:t>
      </w:r>
      <w:r w:rsidR="00AB6A39">
        <w:t>which is where the red line leads to. Our shop space (along with some other student teams) is the first door on the right immediately after walking in to the building (also requires Buzzcard access).</w:t>
      </w:r>
    </w:p>
    <w:p w14:paraId="13C14778" w14:textId="761FC891" w:rsidR="003E20F4" w:rsidRDefault="003E20F4" w:rsidP="00657E89">
      <w:pPr>
        <w:pStyle w:val="Heading2"/>
        <w:contextualSpacing/>
      </w:pPr>
      <w:bookmarkStart w:id="18" w:name="_Toc69407000"/>
      <w:r>
        <w:t>3.</w:t>
      </w:r>
      <w:r w:rsidR="00A45339">
        <w:t>2</w:t>
      </w:r>
      <w:r>
        <w:t xml:space="preserve"> </w:t>
      </w:r>
      <w:r w:rsidR="00657E89">
        <w:t>Other Documentation to Read</w:t>
      </w:r>
      <w:bookmarkEnd w:id="18"/>
    </w:p>
    <w:p w14:paraId="3C5E4BF3" w14:textId="79DFD556" w:rsidR="00AB6A39" w:rsidRPr="00AB6A39" w:rsidRDefault="00214C0B" w:rsidP="00AB6A39">
      <w:r>
        <w:t xml:space="preserve">Depending on what types of projects you are interested in doing, there is more application specific documentation in the Resources&gt;NewStudents folder on the GitHub. There is also some interesting content in the </w:t>
      </w:r>
      <w:r w:rsidR="00140B03">
        <w:t xml:space="preserve">Resources&gt;Presentations folder if you </w:t>
      </w:r>
      <w:r w:rsidR="00617E12">
        <w:t>are interested in learning about some of the things that our team members have given talks on in the past.</w:t>
      </w:r>
    </w:p>
    <w:p w14:paraId="06A03F2D" w14:textId="71FF10E4" w:rsidR="00527BA8" w:rsidRDefault="00527BA8" w:rsidP="00527BA8">
      <w:pPr>
        <w:pStyle w:val="Heading1"/>
      </w:pPr>
      <w:bookmarkStart w:id="19" w:name="_Toc69407001"/>
      <w:r>
        <w:lastRenderedPageBreak/>
        <w:t>4.0 Revision History</w:t>
      </w:r>
      <w:bookmarkEnd w:id="19"/>
    </w:p>
    <w:p w14:paraId="6137E30D" w14:textId="10105692" w:rsidR="00527BA8" w:rsidRDefault="00831618" w:rsidP="00527BA8">
      <w:r>
        <w:t>03/</w:t>
      </w:r>
      <w:r w:rsidR="00B96B6E">
        <w:t>24</w:t>
      </w:r>
      <w:r>
        <w:t xml:space="preserve">/2021 </w:t>
      </w:r>
      <w:r w:rsidR="00B96B6E">
        <w:t>(</w:t>
      </w:r>
      <w:r>
        <w:t>Andrew</w:t>
      </w:r>
      <w:r w:rsidR="00B96B6E">
        <w:t xml:space="preserve"> Hellrigel) – Created new student guide</w:t>
      </w:r>
      <w:r w:rsidR="00D06007">
        <w:t xml:space="preserve"> and topics </w:t>
      </w:r>
      <w:r w:rsidR="00193FD0">
        <w:t>to be covered</w:t>
      </w:r>
      <w:r w:rsidR="007110BB">
        <w:t>.</w:t>
      </w:r>
    </w:p>
    <w:p w14:paraId="04D9C164" w14:textId="619C8C9F" w:rsidR="00B96B6E" w:rsidRPr="00527BA8" w:rsidRDefault="00D06007" w:rsidP="00527BA8">
      <w:r>
        <w:t xml:space="preserve">04/12/2021 (Andrew Hellrigel) </w:t>
      </w:r>
      <w:r w:rsidR="00193FD0">
        <w:t>–</w:t>
      </w:r>
      <w:r>
        <w:t xml:space="preserve"> </w:t>
      </w:r>
      <w:r w:rsidR="00193FD0">
        <w:t>F</w:t>
      </w:r>
      <w:r w:rsidR="007C2E3D">
        <w:t>inished first revision of the guide for students that are joining for the spring/summer semester of 2021.</w:t>
      </w:r>
    </w:p>
    <w:sectPr w:rsidR="00B96B6E" w:rsidRPr="00527BA8" w:rsidSect="004114CD">
      <w:footerReference w:type="default" r:id="rId36"/>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DAF22" w14:textId="77777777" w:rsidR="00087A2D" w:rsidRDefault="00087A2D" w:rsidP="004B413A">
      <w:pPr>
        <w:spacing w:after="0" w:line="240" w:lineRule="auto"/>
      </w:pPr>
      <w:r>
        <w:separator/>
      </w:r>
    </w:p>
    <w:p w14:paraId="7D646D36" w14:textId="77777777" w:rsidR="00087A2D" w:rsidRDefault="00087A2D"/>
  </w:endnote>
  <w:endnote w:type="continuationSeparator" w:id="0">
    <w:p w14:paraId="7CA0F07B" w14:textId="77777777" w:rsidR="00087A2D" w:rsidRDefault="00087A2D" w:rsidP="004B413A">
      <w:pPr>
        <w:spacing w:after="0" w:line="240" w:lineRule="auto"/>
      </w:pPr>
      <w:r>
        <w:continuationSeparator/>
      </w:r>
    </w:p>
    <w:p w14:paraId="45369C6A" w14:textId="77777777" w:rsidR="00087A2D" w:rsidRDefault="00087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412433"/>
      <w:docPartObj>
        <w:docPartGallery w:val="Page Numbers (Bottom of Page)"/>
        <w:docPartUnique/>
      </w:docPartObj>
    </w:sdtPr>
    <w:sdtEndPr>
      <w:rPr>
        <w:noProof/>
      </w:rPr>
    </w:sdtEndPr>
    <w:sdtContent>
      <w:p w14:paraId="14C19D21" w14:textId="77777777" w:rsidR="004114CD" w:rsidRDefault="0041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5C59D" w14:textId="77777777" w:rsidR="004114CD" w:rsidRDefault="004114CD">
    <w:pPr>
      <w:pStyle w:val="Footer"/>
    </w:pPr>
  </w:p>
  <w:p w14:paraId="726B14F0"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07830" w14:textId="77777777" w:rsidR="00087A2D" w:rsidRDefault="00087A2D" w:rsidP="004B413A">
      <w:pPr>
        <w:spacing w:after="0" w:line="240" w:lineRule="auto"/>
      </w:pPr>
      <w:r>
        <w:separator/>
      </w:r>
    </w:p>
    <w:p w14:paraId="66DFC3CB" w14:textId="77777777" w:rsidR="00087A2D" w:rsidRDefault="00087A2D"/>
  </w:footnote>
  <w:footnote w:type="continuationSeparator" w:id="0">
    <w:p w14:paraId="5F4FAF2B" w14:textId="77777777" w:rsidR="00087A2D" w:rsidRDefault="00087A2D" w:rsidP="004B413A">
      <w:pPr>
        <w:spacing w:after="0" w:line="240" w:lineRule="auto"/>
      </w:pPr>
      <w:r>
        <w:continuationSeparator/>
      </w:r>
    </w:p>
    <w:p w14:paraId="0EFFDBFE" w14:textId="77777777" w:rsidR="00087A2D" w:rsidRDefault="00087A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0"/>
  </w:num>
  <w:num w:numId="6">
    <w:abstractNumId w:val="10"/>
  </w:num>
  <w:num w:numId="7">
    <w:abstractNumId w:val="9"/>
  </w:num>
  <w:num w:numId="8">
    <w:abstractNumId w:val="6"/>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7A"/>
    <w:rsid w:val="00011E83"/>
    <w:rsid w:val="00041FCF"/>
    <w:rsid w:val="0005185F"/>
    <w:rsid w:val="00066C88"/>
    <w:rsid w:val="000673C0"/>
    <w:rsid w:val="000742AF"/>
    <w:rsid w:val="00076E7A"/>
    <w:rsid w:val="0008121C"/>
    <w:rsid w:val="00087A2D"/>
    <w:rsid w:val="000A18AF"/>
    <w:rsid w:val="000A4200"/>
    <w:rsid w:val="000B0732"/>
    <w:rsid w:val="000B1436"/>
    <w:rsid w:val="000B6068"/>
    <w:rsid w:val="000D7F84"/>
    <w:rsid w:val="000E0F31"/>
    <w:rsid w:val="000E2336"/>
    <w:rsid w:val="00102CBD"/>
    <w:rsid w:val="00107847"/>
    <w:rsid w:val="00124E8F"/>
    <w:rsid w:val="00126741"/>
    <w:rsid w:val="00140B03"/>
    <w:rsid w:val="00154D8E"/>
    <w:rsid w:val="00175135"/>
    <w:rsid w:val="00193FD0"/>
    <w:rsid w:val="001C28FD"/>
    <w:rsid w:val="001D2DA5"/>
    <w:rsid w:val="00214C0B"/>
    <w:rsid w:val="00237B21"/>
    <w:rsid w:val="00243F0C"/>
    <w:rsid w:val="00244D5A"/>
    <w:rsid w:val="00244DC0"/>
    <w:rsid w:val="0025089D"/>
    <w:rsid w:val="002665AA"/>
    <w:rsid w:val="00277EA1"/>
    <w:rsid w:val="002951D0"/>
    <w:rsid w:val="00295A3B"/>
    <w:rsid w:val="002B1E23"/>
    <w:rsid w:val="002D559F"/>
    <w:rsid w:val="002D6620"/>
    <w:rsid w:val="002E3265"/>
    <w:rsid w:val="002E37E0"/>
    <w:rsid w:val="002F16F4"/>
    <w:rsid w:val="00302607"/>
    <w:rsid w:val="00305724"/>
    <w:rsid w:val="0031169D"/>
    <w:rsid w:val="00312768"/>
    <w:rsid w:val="003239EF"/>
    <w:rsid w:val="003435C9"/>
    <w:rsid w:val="00354373"/>
    <w:rsid w:val="00356C99"/>
    <w:rsid w:val="00383D63"/>
    <w:rsid w:val="003A6825"/>
    <w:rsid w:val="003C0E99"/>
    <w:rsid w:val="003C5796"/>
    <w:rsid w:val="003D0368"/>
    <w:rsid w:val="003E05BA"/>
    <w:rsid w:val="003E1C5A"/>
    <w:rsid w:val="003E20F4"/>
    <w:rsid w:val="004114CD"/>
    <w:rsid w:val="0046225C"/>
    <w:rsid w:val="004642F7"/>
    <w:rsid w:val="00473F05"/>
    <w:rsid w:val="0049781D"/>
    <w:rsid w:val="004A108C"/>
    <w:rsid w:val="004B413A"/>
    <w:rsid w:val="004C2DA9"/>
    <w:rsid w:val="004C6A13"/>
    <w:rsid w:val="004C6A61"/>
    <w:rsid w:val="004E36D3"/>
    <w:rsid w:val="004F154E"/>
    <w:rsid w:val="004F1E7D"/>
    <w:rsid w:val="00512819"/>
    <w:rsid w:val="00527BA8"/>
    <w:rsid w:val="00553923"/>
    <w:rsid w:val="00574E63"/>
    <w:rsid w:val="0059269C"/>
    <w:rsid w:val="005959D2"/>
    <w:rsid w:val="005A22B7"/>
    <w:rsid w:val="00601D3E"/>
    <w:rsid w:val="00602BED"/>
    <w:rsid w:val="00617E12"/>
    <w:rsid w:val="0064737E"/>
    <w:rsid w:val="006510DF"/>
    <w:rsid w:val="00657E89"/>
    <w:rsid w:val="00667803"/>
    <w:rsid w:val="00672EA7"/>
    <w:rsid w:val="006826E9"/>
    <w:rsid w:val="00690D37"/>
    <w:rsid w:val="006A23B0"/>
    <w:rsid w:val="006C430C"/>
    <w:rsid w:val="006C4A66"/>
    <w:rsid w:val="006C4C95"/>
    <w:rsid w:val="006C6E2A"/>
    <w:rsid w:val="006D0956"/>
    <w:rsid w:val="006D2843"/>
    <w:rsid w:val="006F6476"/>
    <w:rsid w:val="00703205"/>
    <w:rsid w:val="007110BB"/>
    <w:rsid w:val="0073197A"/>
    <w:rsid w:val="0073384D"/>
    <w:rsid w:val="007467F4"/>
    <w:rsid w:val="007471CA"/>
    <w:rsid w:val="00751703"/>
    <w:rsid w:val="00755677"/>
    <w:rsid w:val="0075641F"/>
    <w:rsid w:val="007754ED"/>
    <w:rsid w:val="0078223A"/>
    <w:rsid w:val="007B764A"/>
    <w:rsid w:val="007C2E3D"/>
    <w:rsid w:val="007D53EA"/>
    <w:rsid w:val="007E36B3"/>
    <w:rsid w:val="007F1856"/>
    <w:rsid w:val="008104AC"/>
    <w:rsid w:val="00813D8C"/>
    <w:rsid w:val="00814CB9"/>
    <w:rsid w:val="008232DB"/>
    <w:rsid w:val="00831618"/>
    <w:rsid w:val="0084387F"/>
    <w:rsid w:val="00866D74"/>
    <w:rsid w:val="008756C4"/>
    <w:rsid w:val="008758E1"/>
    <w:rsid w:val="00880ABF"/>
    <w:rsid w:val="0088256B"/>
    <w:rsid w:val="00890471"/>
    <w:rsid w:val="00897B51"/>
    <w:rsid w:val="008A3993"/>
    <w:rsid w:val="008A66B2"/>
    <w:rsid w:val="008B0B8E"/>
    <w:rsid w:val="008C23E0"/>
    <w:rsid w:val="008C5393"/>
    <w:rsid w:val="008E0F72"/>
    <w:rsid w:val="00900287"/>
    <w:rsid w:val="00905941"/>
    <w:rsid w:val="00906E1D"/>
    <w:rsid w:val="00924C5D"/>
    <w:rsid w:val="009323B2"/>
    <w:rsid w:val="00933CCF"/>
    <w:rsid w:val="00963DF4"/>
    <w:rsid w:val="00972B5A"/>
    <w:rsid w:val="00980C98"/>
    <w:rsid w:val="00984599"/>
    <w:rsid w:val="00996E58"/>
    <w:rsid w:val="009A07D5"/>
    <w:rsid w:val="009B1B52"/>
    <w:rsid w:val="009B4F9B"/>
    <w:rsid w:val="009D41A1"/>
    <w:rsid w:val="009F1AEB"/>
    <w:rsid w:val="009F314F"/>
    <w:rsid w:val="009F4AC0"/>
    <w:rsid w:val="00A061A9"/>
    <w:rsid w:val="00A07A04"/>
    <w:rsid w:val="00A12CD1"/>
    <w:rsid w:val="00A43128"/>
    <w:rsid w:val="00A45339"/>
    <w:rsid w:val="00A46375"/>
    <w:rsid w:val="00A54496"/>
    <w:rsid w:val="00A80339"/>
    <w:rsid w:val="00A975FA"/>
    <w:rsid w:val="00AA6AF8"/>
    <w:rsid w:val="00AB5158"/>
    <w:rsid w:val="00AB6A39"/>
    <w:rsid w:val="00AD1160"/>
    <w:rsid w:val="00AD3530"/>
    <w:rsid w:val="00AD3569"/>
    <w:rsid w:val="00AF2D89"/>
    <w:rsid w:val="00B03C36"/>
    <w:rsid w:val="00B17007"/>
    <w:rsid w:val="00B22179"/>
    <w:rsid w:val="00B775ED"/>
    <w:rsid w:val="00B96B6E"/>
    <w:rsid w:val="00BD4BCE"/>
    <w:rsid w:val="00BE3113"/>
    <w:rsid w:val="00BE3F78"/>
    <w:rsid w:val="00C13293"/>
    <w:rsid w:val="00C16B66"/>
    <w:rsid w:val="00C21860"/>
    <w:rsid w:val="00C31F8E"/>
    <w:rsid w:val="00C37438"/>
    <w:rsid w:val="00C42B8A"/>
    <w:rsid w:val="00C579B5"/>
    <w:rsid w:val="00C85467"/>
    <w:rsid w:val="00C86AE6"/>
    <w:rsid w:val="00C96CDF"/>
    <w:rsid w:val="00CB08A3"/>
    <w:rsid w:val="00CC7DF8"/>
    <w:rsid w:val="00CD38CC"/>
    <w:rsid w:val="00CE3DBD"/>
    <w:rsid w:val="00CE48EA"/>
    <w:rsid w:val="00CF39CF"/>
    <w:rsid w:val="00D03A59"/>
    <w:rsid w:val="00D06007"/>
    <w:rsid w:val="00D069B3"/>
    <w:rsid w:val="00D13979"/>
    <w:rsid w:val="00D15473"/>
    <w:rsid w:val="00D219E8"/>
    <w:rsid w:val="00D63DA5"/>
    <w:rsid w:val="00D7636F"/>
    <w:rsid w:val="00D95869"/>
    <w:rsid w:val="00D96934"/>
    <w:rsid w:val="00DA1E84"/>
    <w:rsid w:val="00DB2E3F"/>
    <w:rsid w:val="00DB70E4"/>
    <w:rsid w:val="00DD2728"/>
    <w:rsid w:val="00DE037C"/>
    <w:rsid w:val="00DE4161"/>
    <w:rsid w:val="00DF1245"/>
    <w:rsid w:val="00DF279D"/>
    <w:rsid w:val="00E057C7"/>
    <w:rsid w:val="00E10137"/>
    <w:rsid w:val="00E24265"/>
    <w:rsid w:val="00E52A30"/>
    <w:rsid w:val="00E53863"/>
    <w:rsid w:val="00E53DAA"/>
    <w:rsid w:val="00E53F90"/>
    <w:rsid w:val="00E57855"/>
    <w:rsid w:val="00E736B0"/>
    <w:rsid w:val="00E81468"/>
    <w:rsid w:val="00EA27BD"/>
    <w:rsid w:val="00EB02EE"/>
    <w:rsid w:val="00EB1CA4"/>
    <w:rsid w:val="00EB4AE6"/>
    <w:rsid w:val="00ED1EED"/>
    <w:rsid w:val="00EE2127"/>
    <w:rsid w:val="00EF2726"/>
    <w:rsid w:val="00EF6E80"/>
    <w:rsid w:val="00F00369"/>
    <w:rsid w:val="00F06005"/>
    <w:rsid w:val="00F157C7"/>
    <w:rsid w:val="00F32AFE"/>
    <w:rsid w:val="00F3590D"/>
    <w:rsid w:val="00F420AB"/>
    <w:rsid w:val="00F442FD"/>
    <w:rsid w:val="00F50805"/>
    <w:rsid w:val="00F5379E"/>
    <w:rsid w:val="00F60B93"/>
    <w:rsid w:val="00F87A1E"/>
    <w:rsid w:val="00F97DB4"/>
    <w:rsid w:val="00FA1896"/>
    <w:rsid w:val="00FA5242"/>
    <w:rsid w:val="00FB3E71"/>
    <w:rsid w:val="00FB65CE"/>
    <w:rsid w:val="00FC1C99"/>
    <w:rsid w:val="00FC6186"/>
    <w:rsid w:val="00FD3487"/>
    <w:rsid w:val="00FD4D33"/>
    <w:rsid w:val="00FD59C7"/>
    <w:rsid w:val="00FE0D1B"/>
    <w:rsid w:val="00FE3C93"/>
    <w:rsid w:val="00FE6AA5"/>
    <w:rsid w:val="00FF02C9"/>
    <w:rsid w:val="00FF3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730C"/>
  <w15:chartTrackingRefBased/>
  <w15:docId w15:val="{D6EC7662-AE12-4568-98A1-106FE726A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A3"/>
    <w:rPr>
      <w:sz w:val="24"/>
    </w:rPr>
  </w:style>
  <w:style w:type="paragraph" w:styleId="Heading1">
    <w:name w:val="heading 1"/>
    <w:aliases w:val="1. Chapter"/>
    <w:basedOn w:val="Normal"/>
    <w:next w:val="Normal"/>
    <w:link w:val="Heading1Char"/>
    <w:uiPriority w:val="9"/>
    <w:qFormat/>
    <w:rsid w:val="002D559F"/>
    <w:pPr>
      <w:keepNext/>
      <w:keepLines/>
      <w:pageBreakBefore/>
      <w:pBdr>
        <w:bottom w:val="single" w:sz="18" w:space="1" w:color="002060"/>
      </w:pBdr>
      <w:spacing w:before="240" w:after="240"/>
      <w:jc w:val="center"/>
      <w:outlineLvl w:val="0"/>
    </w:pPr>
    <w:rPr>
      <w:rFonts w:ascii="Calibri" w:eastAsiaTheme="majorEastAsia" w:hAnsi="Calibri" w:cs="Calibri"/>
      <w:b/>
      <w:bCs/>
      <w:color w:val="2F5496" w:themeColor="accent1" w:themeShade="BF"/>
      <w:sz w:val="40"/>
      <w:szCs w:val="40"/>
    </w:rPr>
  </w:style>
  <w:style w:type="paragraph" w:styleId="Heading2">
    <w:name w:val="heading 2"/>
    <w:aliases w:val="2. Section"/>
    <w:basedOn w:val="Normal"/>
    <w:next w:val="Normal"/>
    <w:link w:val="Heading2Char"/>
    <w:uiPriority w:val="9"/>
    <w:unhideWhenUsed/>
    <w:qFormat/>
    <w:rsid w:val="000E2336"/>
    <w:pPr>
      <w:keepNext/>
      <w:keepLines/>
      <w:spacing w:before="40" w:after="0"/>
      <w:outlineLvl w:val="1"/>
    </w:pPr>
    <w:rPr>
      <w:rFonts w:eastAsiaTheme="majorEastAsia" w:cstheme="minorHAnsi"/>
      <w:b/>
      <w:bCs/>
      <w:color w:val="2F5496" w:themeColor="accent1" w:themeShade="BF"/>
      <w:sz w:val="28"/>
      <w:szCs w:val="28"/>
    </w:rPr>
  </w:style>
  <w:style w:type="paragraph" w:styleId="Heading3">
    <w:name w:val="heading 3"/>
    <w:basedOn w:val="Normal"/>
    <w:next w:val="Normal"/>
    <w:link w:val="Heading3Char"/>
    <w:uiPriority w:val="9"/>
    <w:unhideWhenUsed/>
    <w:rsid w:val="004114C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13A"/>
  </w:style>
  <w:style w:type="paragraph" w:styleId="Footer">
    <w:name w:val="footer"/>
    <w:basedOn w:val="Normal"/>
    <w:link w:val="FooterChar"/>
    <w:uiPriority w:val="99"/>
    <w:unhideWhenUsed/>
    <w:rsid w:val="004B4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13A"/>
  </w:style>
  <w:style w:type="character" w:customStyle="1" w:styleId="Heading1Char">
    <w:name w:val="Heading 1 Char"/>
    <w:aliases w:val="1. Chapter Char"/>
    <w:basedOn w:val="DefaultParagraphFont"/>
    <w:link w:val="Heading1"/>
    <w:uiPriority w:val="9"/>
    <w:rsid w:val="002D559F"/>
    <w:rPr>
      <w:rFonts w:ascii="Calibri" w:eastAsiaTheme="majorEastAsia" w:hAnsi="Calibri" w:cs="Calibri"/>
      <w:b/>
      <w:bCs/>
      <w:color w:val="2F5496" w:themeColor="accent1" w:themeShade="BF"/>
      <w:sz w:val="40"/>
      <w:szCs w:val="40"/>
    </w:rPr>
  </w:style>
  <w:style w:type="paragraph" w:styleId="TOCHeading">
    <w:name w:val="TOC Heading"/>
    <w:basedOn w:val="Heading1"/>
    <w:next w:val="Normal"/>
    <w:uiPriority w:val="39"/>
    <w:unhideWhenUsed/>
    <w:rsid w:val="00CF39CF"/>
    <w:pPr>
      <w:outlineLvl w:val="9"/>
    </w:pPr>
  </w:style>
  <w:style w:type="paragraph" w:styleId="TOC1">
    <w:name w:val="toc 1"/>
    <w:basedOn w:val="Normal"/>
    <w:next w:val="Normal"/>
    <w:autoRedefine/>
    <w:uiPriority w:val="39"/>
    <w:unhideWhenUsed/>
    <w:rsid w:val="00CF39CF"/>
    <w:pPr>
      <w:spacing w:before="240" w:after="120"/>
    </w:pPr>
    <w:rPr>
      <w:b/>
      <w:bCs/>
      <w:sz w:val="20"/>
      <w:szCs w:val="20"/>
    </w:rPr>
  </w:style>
  <w:style w:type="character" w:styleId="Hyperlink">
    <w:name w:val="Hyperlink"/>
    <w:basedOn w:val="DefaultParagraphFont"/>
    <w:uiPriority w:val="99"/>
    <w:unhideWhenUsed/>
    <w:rsid w:val="00CF39CF"/>
    <w:rPr>
      <w:color w:val="0563C1" w:themeColor="hyperlink"/>
      <w:u w:val="single"/>
    </w:rPr>
  </w:style>
  <w:style w:type="paragraph" w:styleId="Title">
    <w:name w:val="Title"/>
    <w:aliases w:val="3. Title"/>
    <w:basedOn w:val="Normal"/>
    <w:next w:val="Normal"/>
    <w:link w:val="TitleChar"/>
    <w:uiPriority w:val="10"/>
    <w:qFormat/>
    <w:rsid w:val="00672EA7"/>
    <w:pPr>
      <w:spacing w:after="0" w:line="240" w:lineRule="auto"/>
      <w:contextualSpacing/>
    </w:pPr>
    <w:rPr>
      <w:rFonts w:ascii="Rockwell" w:eastAsiaTheme="majorEastAsia" w:hAnsi="Rockwell" w:cs="Aharoni"/>
      <w:spacing w:val="-10"/>
      <w:kern w:val="28"/>
      <w:sz w:val="56"/>
      <w:szCs w:val="56"/>
    </w:rPr>
  </w:style>
  <w:style w:type="character" w:customStyle="1" w:styleId="TitleChar">
    <w:name w:val="Title Char"/>
    <w:aliases w:val="3. Title Char"/>
    <w:basedOn w:val="DefaultParagraphFont"/>
    <w:link w:val="Title"/>
    <w:uiPriority w:val="10"/>
    <w:rsid w:val="00672EA7"/>
    <w:rPr>
      <w:rFonts w:ascii="Rockwell" w:eastAsiaTheme="majorEastAsia" w:hAnsi="Rockwell" w:cs="Aharoni"/>
      <w:spacing w:val="-10"/>
      <w:kern w:val="28"/>
      <w:sz w:val="56"/>
      <w:szCs w:val="56"/>
    </w:rPr>
  </w:style>
  <w:style w:type="paragraph" w:styleId="Subtitle">
    <w:name w:val="Subtitle"/>
    <w:aliases w:val="4. Subtitle"/>
    <w:basedOn w:val="Normal"/>
    <w:next w:val="Normal"/>
    <w:link w:val="SubtitleChar"/>
    <w:uiPriority w:val="11"/>
    <w:qFormat/>
    <w:rsid w:val="00672EA7"/>
    <w:pPr>
      <w:numPr>
        <w:ilvl w:val="1"/>
      </w:numPr>
      <w:spacing w:after="0"/>
    </w:pPr>
    <w:rPr>
      <w:rFonts w:eastAsiaTheme="minorEastAsia"/>
      <w:color w:val="5A5A5A" w:themeColor="text1" w:themeTint="A5"/>
      <w:spacing w:val="15"/>
      <w:sz w:val="22"/>
      <w:szCs w:val="20"/>
    </w:rPr>
  </w:style>
  <w:style w:type="character" w:customStyle="1" w:styleId="SubtitleChar">
    <w:name w:val="Subtitle Char"/>
    <w:aliases w:val="4. Subtitle Char"/>
    <w:basedOn w:val="DefaultParagraphFont"/>
    <w:link w:val="Subtitle"/>
    <w:uiPriority w:val="11"/>
    <w:rsid w:val="00672EA7"/>
    <w:rPr>
      <w:rFonts w:eastAsiaTheme="minorEastAsia"/>
      <w:color w:val="5A5A5A" w:themeColor="text1" w:themeTint="A5"/>
      <w:spacing w:val="15"/>
      <w:szCs w:val="20"/>
    </w:rPr>
  </w:style>
  <w:style w:type="paragraph" w:styleId="ListParagraph">
    <w:name w:val="List Paragraph"/>
    <w:basedOn w:val="Normal"/>
    <w:uiPriority w:val="34"/>
    <w:rsid w:val="00CB08A3"/>
    <w:pPr>
      <w:ind w:left="720"/>
      <w:contextualSpacing/>
    </w:pPr>
  </w:style>
  <w:style w:type="table" w:styleId="TableGrid">
    <w:name w:val="Table Grid"/>
    <w:basedOn w:val="TableNormal"/>
    <w:uiPriority w:val="39"/>
    <w:rsid w:val="00CB0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CB08A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CB08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CB08A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CB08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B08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ircuitLabelStyle">
    <w:name w:val="Circuit Label Style"/>
    <w:basedOn w:val="TableNormal"/>
    <w:uiPriority w:val="99"/>
    <w:rsid w:val="00813D8C"/>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customStyle="1" w:styleId="Heading2Char">
    <w:name w:val="Heading 2 Char"/>
    <w:aliases w:val="2. Section Char"/>
    <w:basedOn w:val="DefaultParagraphFont"/>
    <w:link w:val="Heading2"/>
    <w:uiPriority w:val="9"/>
    <w:rsid w:val="000E2336"/>
    <w:rPr>
      <w:rFonts w:eastAsiaTheme="majorEastAsia" w:cstheme="minorHAnsi"/>
      <w:b/>
      <w:bCs/>
      <w:color w:val="2F5496" w:themeColor="accent1" w:themeShade="BF"/>
      <w:sz w:val="28"/>
      <w:szCs w:val="28"/>
    </w:rPr>
  </w:style>
  <w:style w:type="character" w:customStyle="1" w:styleId="Heading3Char">
    <w:name w:val="Heading 3 Char"/>
    <w:basedOn w:val="DefaultParagraphFont"/>
    <w:link w:val="Heading3"/>
    <w:uiPriority w:val="9"/>
    <w:rsid w:val="004114CD"/>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rsid w:val="004114CD"/>
    <w:rPr>
      <w:i/>
      <w:iCs/>
      <w:color w:val="4472C4" w:themeColor="accent1"/>
    </w:rPr>
  </w:style>
  <w:style w:type="paragraph" w:styleId="IntenseQuote">
    <w:name w:val="Intense Quote"/>
    <w:aliases w:val="Table of Contents Title"/>
    <w:basedOn w:val="Normal"/>
    <w:next w:val="Normal"/>
    <w:link w:val="IntenseQuoteChar"/>
    <w:uiPriority w:val="30"/>
    <w:rsid w:val="00672EA7"/>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672EA7"/>
    <w:rPr>
      <w:b/>
      <w:i/>
      <w:iCs/>
      <w:color w:val="4472C4" w:themeColor="accent1"/>
      <w:sz w:val="32"/>
      <w:szCs w:val="18"/>
    </w:rPr>
  </w:style>
  <w:style w:type="paragraph" w:styleId="TOC3">
    <w:name w:val="toc 3"/>
    <w:basedOn w:val="Normal"/>
    <w:next w:val="Normal"/>
    <w:autoRedefine/>
    <w:uiPriority w:val="39"/>
    <w:unhideWhenUsed/>
    <w:rsid w:val="000E2336"/>
    <w:pPr>
      <w:spacing w:after="0"/>
      <w:ind w:left="480"/>
    </w:pPr>
    <w:rPr>
      <w:sz w:val="20"/>
      <w:szCs w:val="20"/>
    </w:rPr>
  </w:style>
  <w:style w:type="paragraph" w:styleId="TOC2">
    <w:name w:val="toc 2"/>
    <w:basedOn w:val="Normal"/>
    <w:next w:val="Normal"/>
    <w:autoRedefine/>
    <w:uiPriority w:val="39"/>
    <w:unhideWhenUsed/>
    <w:rsid w:val="000E2336"/>
    <w:pPr>
      <w:spacing w:before="120" w:after="0"/>
      <w:ind w:left="240"/>
    </w:pPr>
    <w:rPr>
      <w:i/>
      <w:iCs/>
      <w:sz w:val="20"/>
      <w:szCs w:val="20"/>
    </w:rPr>
  </w:style>
  <w:style w:type="character" w:styleId="Strong">
    <w:name w:val="Strong"/>
    <w:basedOn w:val="DefaultParagraphFont"/>
    <w:uiPriority w:val="22"/>
    <w:rsid w:val="000E2336"/>
    <w:rPr>
      <w:b/>
      <w:bCs/>
    </w:rPr>
  </w:style>
  <w:style w:type="character" w:styleId="Emphasis">
    <w:name w:val="Emphasis"/>
    <w:basedOn w:val="DefaultParagraphFont"/>
    <w:uiPriority w:val="20"/>
    <w:rsid w:val="000E2336"/>
    <w:rPr>
      <w:i/>
      <w:iCs/>
    </w:rPr>
  </w:style>
  <w:style w:type="paragraph" w:styleId="TOC4">
    <w:name w:val="toc 4"/>
    <w:basedOn w:val="Normal"/>
    <w:next w:val="Normal"/>
    <w:autoRedefine/>
    <w:uiPriority w:val="39"/>
    <w:unhideWhenUsed/>
    <w:rsid w:val="00FE0D1B"/>
    <w:pPr>
      <w:spacing w:after="0"/>
      <w:ind w:left="720"/>
    </w:pPr>
    <w:rPr>
      <w:sz w:val="20"/>
      <w:szCs w:val="20"/>
    </w:rPr>
  </w:style>
  <w:style w:type="paragraph" w:styleId="TOC5">
    <w:name w:val="toc 5"/>
    <w:basedOn w:val="Normal"/>
    <w:next w:val="Normal"/>
    <w:autoRedefine/>
    <w:uiPriority w:val="39"/>
    <w:unhideWhenUsed/>
    <w:rsid w:val="00FE0D1B"/>
    <w:pPr>
      <w:spacing w:after="0"/>
      <w:ind w:left="960"/>
    </w:pPr>
    <w:rPr>
      <w:sz w:val="20"/>
      <w:szCs w:val="20"/>
    </w:rPr>
  </w:style>
  <w:style w:type="paragraph" w:styleId="TOC6">
    <w:name w:val="toc 6"/>
    <w:basedOn w:val="Normal"/>
    <w:next w:val="Normal"/>
    <w:autoRedefine/>
    <w:uiPriority w:val="39"/>
    <w:unhideWhenUsed/>
    <w:rsid w:val="00FE0D1B"/>
    <w:pPr>
      <w:spacing w:after="0"/>
      <w:ind w:left="1200"/>
    </w:pPr>
    <w:rPr>
      <w:sz w:val="20"/>
      <w:szCs w:val="20"/>
    </w:rPr>
  </w:style>
  <w:style w:type="paragraph" w:styleId="TOC7">
    <w:name w:val="toc 7"/>
    <w:basedOn w:val="Normal"/>
    <w:next w:val="Normal"/>
    <w:autoRedefine/>
    <w:uiPriority w:val="39"/>
    <w:unhideWhenUsed/>
    <w:rsid w:val="00FE0D1B"/>
    <w:pPr>
      <w:spacing w:after="0"/>
      <w:ind w:left="1440"/>
    </w:pPr>
    <w:rPr>
      <w:sz w:val="20"/>
      <w:szCs w:val="20"/>
    </w:rPr>
  </w:style>
  <w:style w:type="paragraph" w:styleId="TOC8">
    <w:name w:val="toc 8"/>
    <w:basedOn w:val="Normal"/>
    <w:next w:val="Normal"/>
    <w:autoRedefine/>
    <w:uiPriority w:val="39"/>
    <w:unhideWhenUsed/>
    <w:rsid w:val="00FE0D1B"/>
    <w:pPr>
      <w:spacing w:after="0"/>
      <w:ind w:left="1680"/>
    </w:pPr>
    <w:rPr>
      <w:sz w:val="20"/>
      <w:szCs w:val="20"/>
    </w:rPr>
  </w:style>
  <w:style w:type="paragraph" w:styleId="TOC9">
    <w:name w:val="toc 9"/>
    <w:basedOn w:val="Normal"/>
    <w:next w:val="Normal"/>
    <w:autoRedefine/>
    <w:uiPriority w:val="39"/>
    <w:unhideWhenUsed/>
    <w:rsid w:val="00FE0D1B"/>
    <w:pPr>
      <w:spacing w:after="0"/>
      <w:ind w:left="1920"/>
    </w:pPr>
    <w:rPr>
      <w:sz w:val="20"/>
      <w:szCs w:val="20"/>
    </w:rPr>
  </w:style>
  <w:style w:type="character" w:styleId="UnresolvedMention">
    <w:name w:val="Unresolved Mention"/>
    <w:basedOn w:val="DefaultParagraphFont"/>
    <w:uiPriority w:val="99"/>
    <w:semiHidden/>
    <w:unhideWhenUsed/>
    <w:rsid w:val="0075641F"/>
    <w:rPr>
      <w:color w:val="605E5C"/>
      <w:shd w:val="clear" w:color="auto" w:fill="E1DFDD"/>
    </w:rPr>
  </w:style>
  <w:style w:type="character" w:styleId="FollowedHyperlink">
    <w:name w:val="FollowedHyperlink"/>
    <w:basedOn w:val="DefaultParagraphFont"/>
    <w:uiPriority w:val="99"/>
    <w:semiHidden/>
    <w:unhideWhenUsed/>
    <w:rsid w:val="007564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358547">
      <w:bodyDiv w:val="1"/>
      <w:marLeft w:val="0"/>
      <w:marRight w:val="0"/>
      <w:marTop w:val="0"/>
      <w:marBottom w:val="0"/>
      <w:divBdr>
        <w:top w:val="none" w:sz="0" w:space="0" w:color="auto"/>
        <w:left w:val="none" w:sz="0" w:space="0" w:color="auto"/>
        <w:bottom w:val="none" w:sz="0" w:space="0" w:color="auto"/>
        <w:right w:val="none" w:sz="0" w:space="0" w:color="auto"/>
      </w:divBdr>
    </w:div>
    <w:div w:id="68028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sccgt.org/sccwiki/home?authuser=0" TargetMode="External"/><Relationship Id="rId18" Type="http://schemas.openxmlformats.org/officeDocument/2006/relationships/hyperlink" Target="https://slack.com/downloads/mac" TargetMode="External"/><Relationship Id="rId26" Type="http://schemas.openxmlformats.org/officeDocument/2006/relationships/hyperlink" Target="https://www.python.org/downloads/release/python-368/" TargetMode="External"/><Relationship Id="rId21" Type="http://schemas.openxmlformats.org/officeDocument/2006/relationships/hyperlink" Target="https://git-scm.com/downloads" TargetMode="External"/><Relationship Id="rId34" Type="http://schemas.openxmlformats.org/officeDocument/2006/relationships/hyperlink" Target="https://www.google.com/maps/place/Georgia+Tech+Student+Competition+Center/@33.7867154,-84.4070362,18z/data=!4m5!3m4!1s0x88f504f20314d3f7:0x392652b162d2d35e!8m2!3d33.7870186!4d-84.4067385" TargetMode="External"/><Relationship Id="rId7" Type="http://schemas.openxmlformats.org/officeDocument/2006/relationships/endnotes" Target="endnotes.xml"/><Relationship Id="rId12" Type="http://schemas.openxmlformats.org/officeDocument/2006/relationships/hyperlink" Target="https://www.sccgt.org/" TargetMode="External"/><Relationship Id="rId17" Type="http://schemas.openxmlformats.org/officeDocument/2006/relationships/hyperlink" Target="https://slack.com/downloads/linux" TargetMode="External"/><Relationship Id="rId25" Type="http://schemas.openxmlformats.org/officeDocument/2006/relationships/hyperlink" Target="https://www.pjrc.com/teensy/td_download.html" TargetMode="External"/><Relationship Id="rId33" Type="http://schemas.openxmlformats.org/officeDocument/2006/relationships/hyperlink" Target="https://docs.google.com/spreadsheets/d/18rTWA8Tcduktc77QBWXiJfMwBkiPgNHR7hwQoL3IraQ/edi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lack.com/downloads/windows" TargetMode="External"/><Relationship Id="rId20" Type="http://schemas.openxmlformats.org/officeDocument/2006/relationships/hyperlink" Target="https://www.autodesk.com/products/eagle/free-download?plc=F360&amp;term=1-YEAR&amp;support=ADVANCED&amp;quantity=1" TargetMode="External"/><Relationship Id="rId29" Type="http://schemas.openxmlformats.org/officeDocument/2006/relationships/hyperlink" Target="http://software.oit.gatech.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tor.gtorg.gatech.edu/" TargetMode="External"/><Relationship Id="rId24" Type="http://schemas.openxmlformats.org/officeDocument/2006/relationships/hyperlink" Target="https://www.arduino.cc/en/software" TargetMode="External"/><Relationship Id="rId32" Type="http://schemas.openxmlformats.org/officeDocument/2006/relationships/hyperlink" Target="https://docs.google.com/spreadsheets/d/1ILN35p0WuqsaUOu9AnwBnsDROKAHuUL8cqE_y23wues/edi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crosoft.com/en-us/microsoft-teams/download-app" TargetMode="External"/><Relationship Id="rId23" Type="http://schemas.openxmlformats.org/officeDocument/2006/relationships/hyperlink" Target="https://www.gitkraken.com/download%20" TargetMode="External"/><Relationship Id="rId28" Type="http://schemas.openxmlformats.org/officeDocument/2006/relationships/hyperlink" Target="https://visualstudio.microsoft.com/downloads/" TargetMode="External"/><Relationship Id="rId36" Type="http://schemas.openxmlformats.org/officeDocument/2006/relationships/footer" Target="footer1.xml"/><Relationship Id="rId10" Type="http://schemas.openxmlformats.org/officeDocument/2006/relationships/hyperlink" Target="https://gatech.enterprise.slack.com/" TargetMode="External"/><Relationship Id="rId19" Type="http://schemas.openxmlformats.org/officeDocument/2006/relationships/hyperlink" Target="https://www.autodesk.com/education/edu-software/overview?_ga=2.132789582.1533660205.1618200898-1990998181.1614128526&amp;sorting=featured&amp;page=1" TargetMode="External"/><Relationship Id="rId31" Type="http://schemas.openxmlformats.org/officeDocument/2006/relationships/hyperlink" Target="https://www.autodesk.com/education/edu-software/overview?_ga=2.132789582.1533660205.1618200898-1990998181.1614128526&amp;sorting=featured&amp;page=1" TargetMode="External"/><Relationship Id="rId4" Type="http://schemas.openxmlformats.org/officeDocument/2006/relationships/settings" Target="settings.xml"/><Relationship Id="rId9" Type="http://schemas.openxmlformats.org/officeDocument/2006/relationships/hyperlink" Target="https://gtor.slack.com/" TargetMode="External"/><Relationship Id="rId14" Type="http://schemas.openxmlformats.org/officeDocument/2006/relationships/hyperlink" Target="https://www.gitkraken.com/learn/git/tutorials" TargetMode="External"/><Relationship Id="rId22" Type="http://schemas.openxmlformats.org/officeDocument/2006/relationships/hyperlink" Target="https://education.github.com/pack" TargetMode="External"/><Relationship Id="rId27" Type="http://schemas.openxmlformats.org/officeDocument/2006/relationships/hyperlink" Target="https://www.jetbrains.com/help/pycharm/installation-guide.html" TargetMode="External"/><Relationship Id="rId30" Type="http://schemas.openxmlformats.org/officeDocument/2006/relationships/hyperlink" Target="http://software.oit.gatech.edu/" TargetMode="External"/><Relationship Id="rId35" Type="http://schemas.openxmlformats.org/officeDocument/2006/relationships/image" Target="media/image1.png"/><Relationship Id="rId8" Type="http://schemas.openxmlformats.org/officeDocument/2006/relationships/hyperlink" Target="https://www.bajasae.net/"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ell\Documents\DAQ\Resources\DocumentationTemplat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3025</TotalTime>
  <Pages>8</Pages>
  <Words>2551</Words>
  <Characters>14545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Hellrigel</dc:creator>
  <cp:keywords/>
  <dc:description/>
  <cp:lastModifiedBy>Hellrigel, Andrew T</cp:lastModifiedBy>
  <cp:revision>195</cp:revision>
  <cp:lastPrinted>2021-04-15T23:26:00Z</cp:lastPrinted>
  <dcterms:created xsi:type="dcterms:W3CDTF">2021-03-24T21:12:00Z</dcterms:created>
  <dcterms:modified xsi:type="dcterms:W3CDTF">2021-04-16T02:53:00Z</dcterms:modified>
</cp:coreProperties>
</file>