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6C27E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6C27E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2BDE4CB7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 xml:space="preserve">3.3 </w:t>
            </w:r>
            <w:r w:rsidR="00A70443">
              <w:rPr>
                <w:rStyle w:val="Hyperlink"/>
              </w:rPr>
              <w:t>Micro-Fit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6C27E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6C27E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6C27E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6C27E0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4FA0B997" w:rsidR="0048313B" w:rsidRDefault="006C27E0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 xml:space="preserve">3.4 </w:t>
            </w:r>
            <w:r w:rsidR="00A70443">
              <w:rPr>
                <w:rStyle w:val="Hyperlink"/>
              </w:rPr>
              <w:t>Weather-Pack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6C27E0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6C27E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6C27E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009B44D3" w:rsidR="00025D1F" w:rsidRDefault="00025D1F" w:rsidP="00025D1F">
      <w:r>
        <w:t>All connectors attached to an electrical component/system (PCB, battery, sensor, etc.) from components are male.</w:t>
      </w:r>
    </w:p>
    <w:p w14:paraId="5FAC1496" w14:textId="10623A93" w:rsidR="006706BC" w:rsidRDefault="006706BC" w:rsidP="00025D1F">
      <w:r>
        <w:t>[Add analogy about islands and bridges]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005FDF1E" w:rsidR="008C5393" w:rsidRDefault="00025D1F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1</w:t>
        </w:r>
      </w:fldSimple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3DF85FF8" w:rsidR="00E514EF" w:rsidRDefault="00E514EF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2</w:t>
        </w:r>
      </w:fldSimple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3822E323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</w:t>
      </w:r>
      <w:r w:rsidR="00A70443">
        <w:t>Micro-Fit</w:t>
      </w:r>
      <w:bookmarkEnd w:id="11"/>
      <w:r w:rsidR="00A05C14">
        <w:t xml:space="preserve"> 3.0</w:t>
      </w:r>
    </w:p>
    <w:p w14:paraId="338D731A" w14:textId="0C5EF865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EEE5851" w14:textId="77777777" w:rsidR="00092DFA" w:rsidRDefault="00092DFA" w:rsidP="00092DFA">
      <w:pPr>
        <w:keepNext/>
        <w:jc w:val="center"/>
      </w:pPr>
      <w:r>
        <w:rPr>
          <w:noProof/>
        </w:rPr>
        <w:drawing>
          <wp:inline distT="0" distB="0" distL="0" distR="0" wp14:anchorId="50937EFE" wp14:editId="540F1290">
            <wp:extent cx="3275937" cy="1192987"/>
            <wp:effectExtent l="0" t="0" r="1270" b="7620"/>
            <wp:docPr id="2" name="Picture 2" descr="A picture containing electronics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adapte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4" cy="11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E7CD" w14:textId="3F729237" w:rsidR="00627877" w:rsidRDefault="00092DFA" w:rsidP="00092DF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Micro-Fit 2-pin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092DFA" w14:paraId="7C3952C3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16723DA" w14:textId="77777777" w:rsidR="00092DFA" w:rsidRDefault="00092DFA" w:rsidP="009F7078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092DFA" w14:paraId="0A29CE7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CD71DFD" w14:textId="77777777" w:rsidR="00092DFA" w:rsidRPr="00482185" w:rsidRDefault="00092DFA" w:rsidP="009F707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43A64ACD" w14:textId="77777777" w:rsidR="00092DFA" w:rsidRPr="00482185" w:rsidRDefault="00092DFA" w:rsidP="009F707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5D9076C8" w14:textId="77777777" w:rsidR="00092DFA" w:rsidRPr="00482185" w:rsidRDefault="00092DFA" w:rsidP="009F707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092DFA" w14:paraId="45110E7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0E29615" w14:textId="77777777" w:rsidR="00092DFA" w:rsidRDefault="00092DFA" w:rsidP="009F707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FA457DB" w14:textId="77777777" w:rsidR="00092DFA" w:rsidRDefault="00092DFA" w:rsidP="009F707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ECB3731" w14:textId="77777777" w:rsidR="00092DFA" w:rsidRDefault="00092DFA" w:rsidP="009F7078"/>
              </w:tc>
            </w:tr>
            <w:tr w:rsidR="00092DFA" w14:paraId="0FC9E9A0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3A65654E" w14:textId="77777777" w:rsidR="00092DFA" w:rsidRDefault="00092DFA" w:rsidP="009F707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EEC309C" w14:textId="77777777" w:rsidR="00092DFA" w:rsidRDefault="00092DFA" w:rsidP="009F7078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611B142" w14:textId="5EB5A5C3" w:rsidR="00092DFA" w:rsidRDefault="0012353C" w:rsidP="009F7078">
                  <w:r>
                    <w:t>Ground</w:t>
                  </w:r>
                </w:p>
              </w:tc>
            </w:tr>
          </w:tbl>
          <w:p w14:paraId="7D71ACF0" w14:textId="77777777" w:rsidR="00092DFA" w:rsidRPr="0074421E" w:rsidRDefault="00092DFA" w:rsidP="009F7078"/>
        </w:tc>
        <w:tc>
          <w:tcPr>
            <w:tcW w:w="5258" w:type="dxa"/>
            <w:shd w:val="clear" w:color="auto" w:fill="auto"/>
          </w:tcPr>
          <w:p w14:paraId="0D04623C" w14:textId="77777777" w:rsidR="00092DFA" w:rsidRDefault="00092DFA" w:rsidP="009F7078">
            <w:pPr>
              <w:pStyle w:val="Heading4"/>
              <w:outlineLvl w:val="3"/>
            </w:pPr>
          </w:p>
        </w:tc>
      </w:tr>
    </w:tbl>
    <w:p w14:paraId="29601EF9" w14:textId="05F530A7" w:rsidR="00092DFA" w:rsidRPr="00092DFA" w:rsidRDefault="00092DFA" w:rsidP="00092DFA"/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423F44C3" w:rsidR="00482185" w:rsidRDefault="00482185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4</w:t>
        </w:r>
      </w:fldSimple>
      <w:r>
        <w:t xml:space="preserve">: </w:t>
      </w:r>
      <w:r w:rsidR="00A70443">
        <w:t>Micro-Fit</w:t>
      </w:r>
      <w:r>
        <w:t xml:space="preserve">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259B2F27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5684ECA1" w:rsidR="00B83BF2" w:rsidRDefault="00B83BF2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5</w:t>
        </w:r>
      </w:fldSimple>
      <w:r>
        <w:t xml:space="preserve">: </w:t>
      </w:r>
      <w:r w:rsidR="00A70443">
        <w:t>Micro-Fit</w:t>
      </w:r>
      <w:r>
        <w:t xml:space="preserve">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62B6A7FD" w:rsidR="00B83BF2" w:rsidRDefault="00FF74E9" w:rsidP="00B83BF2">
                  <w:r>
                    <w:t>I2C Data</w:t>
                  </w:r>
                  <w:r w:rsidR="00FB6B2B">
                    <w:t xml:space="preserve"> (SDA)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00483010" w:rsidR="00B83BF2" w:rsidRDefault="00FF74E9" w:rsidP="00B83BF2">
                  <w:r>
                    <w:t>I2C Clock</w:t>
                  </w:r>
                  <w:r w:rsidR="00FB6B2B">
                    <w:t xml:space="preserve"> (SCL)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219B1C6E" w:rsidR="006B7E38" w:rsidRPr="00482185" w:rsidRDefault="004C6B75" w:rsidP="006B7E38">
            <w:pPr>
              <w:pStyle w:val="Heading4"/>
              <w:outlineLvl w:val="3"/>
            </w:pPr>
            <w:r>
              <w:t>Strain Gauge PCB Input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49A23AB8" w:rsidR="006B7E38" w:rsidRDefault="000B3D7F" w:rsidP="006B7E3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EB72205" w14:textId="6B3D897E" w:rsidR="006B7E38" w:rsidRDefault="000B3D7F" w:rsidP="006B7E38">
                  <w:r>
                    <w:t>Power</w:t>
                  </w:r>
                </w:p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207A0BDE" w:rsidR="006B7E38" w:rsidRDefault="000B3D7F" w:rsidP="006B7E38">
                  <w:r>
                    <w:t xml:space="preserve">Green </w:t>
                  </w:r>
                </w:p>
              </w:tc>
              <w:tc>
                <w:tcPr>
                  <w:tcW w:w="2725" w:type="dxa"/>
                </w:tcPr>
                <w:p w14:paraId="221E3B78" w14:textId="1E9180C3" w:rsidR="006B7E38" w:rsidRDefault="000B3D7F" w:rsidP="006B7E38">
                  <w:r>
                    <w:t>A+</w:t>
                  </w:r>
                </w:p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69B2C67B" w:rsidR="006B7E38" w:rsidRDefault="000B3D7F" w:rsidP="006B7E38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D7223E9" w14:textId="4F998EC1" w:rsidR="006B7E38" w:rsidRDefault="000B3D7F" w:rsidP="006B7E38">
                  <w:r>
                    <w:t>A-</w:t>
                  </w:r>
                </w:p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422C6A2B" w:rsidR="006B7E38" w:rsidRDefault="000B3D7F" w:rsidP="006B7E38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4D20D9D" w14:textId="5052E6E9" w:rsidR="006B7E38" w:rsidRDefault="000B3D7F" w:rsidP="006B7E38">
                  <w:r>
                    <w:t>Ground</w:t>
                  </w:r>
                </w:p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45B81A09" w:rsidR="006B7E38" w:rsidRPr="00482185" w:rsidRDefault="004C6B75" w:rsidP="006B7E38">
            <w:pPr>
              <w:pStyle w:val="Heading4"/>
              <w:outlineLvl w:val="3"/>
            </w:pPr>
            <w:r>
              <w:t>Strain Gauge PCB Output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60C0710B" w:rsidR="006B7E38" w:rsidRDefault="00CB6A15" w:rsidP="006B7E38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243DDF" w14:textId="35F1BB71" w:rsidR="006B7E38" w:rsidRDefault="00CB6A15" w:rsidP="006B7E38">
                  <w:r>
                    <w:t>Power</w:t>
                  </w:r>
                </w:p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17AD249F" w:rsidR="006B7E38" w:rsidRDefault="00CB6A15" w:rsidP="006B7E38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4DFEDF08" w14:textId="6D2A6FC6" w:rsidR="006B7E38" w:rsidRDefault="00CB6A15" w:rsidP="006B7E38">
                  <w:proofErr w:type="spellStart"/>
                  <w:r>
                    <w:t>V</w:t>
                  </w:r>
                  <w:r w:rsidR="004C6B75" w:rsidRPr="004C6B75">
                    <w:rPr>
                      <w:vertAlign w:val="subscript"/>
                    </w:rPr>
                    <w:t>out</w:t>
                  </w:r>
                  <w:proofErr w:type="spellEnd"/>
                </w:p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099C2F2A" w:rsidR="006B7E38" w:rsidRDefault="00CB6A15" w:rsidP="006B7E38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2E8F9C9" w14:textId="32901272" w:rsidR="006B7E38" w:rsidRDefault="00CB6A15" w:rsidP="006B7E38">
                  <w:r>
                    <w:t>Ground</w:t>
                  </w:r>
                </w:p>
              </w:tc>
            </w:tr>
          </w:tbl>
          <w:p w14:paraId="22470F5E" w14:textId="04B5A5FE" w:rsidR="006B7E38" w:rsidRPr="006B7E38" w:rsidRDefault="006B7E38" w:rsidP="006B7E38"/>
        </w:tc>
      </w:tr>
      <w:tr w:rsidR="00B23379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B23379" w:rsidRDefault="00B23379" w:rsidP="00B23379">
            <w:pPr>
              <w:pStyle w:val="Heading4"/>
              <w:outlineLvl w:val="3"/>
            </w:pPr>
          </w:p>
          <w:p w14:paraId="5860169E" w14:textId="46AD7590" w:rsidR="00B23379" w:rsidRPr="00482185" w:rsidRDefault="00B23379" w:rsidP="00B23379">
            <w:pPr>
              <w:pStyle w:val="Heading4"/>
              <w:outlineLvl w:val="3"/>
            </w:pPr>
            <w:r>
              <w:t>Aux DAQ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23379" w14:paraId="5019C62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9508276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0A9EB9F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1C0E4E4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23379" w14:paraId="794B332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7D3E9BD" w14:textId="77777777" w:rsidR="00B23379" w:rsidRDefault="00B23379" w:rsidP="00B23379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7BABF24" w14:textId="77777777" w:rsidR="00B23379" w:rsidRDefault="00B23379" w:rsidP="00B23379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243ACDC" w14:textId="77777777" w:rsidR="00B23379" w:rsidRDefault="00B23379" w:rsidP="00B23379">
                  <w:r>
                    <w:t>Power</w:t>
                  </w:r>
                </w:p>
              </w:tc>
            </w:tr>
            <w:tr w:rsidR="00B23379" w14:paraId="625E9456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4F6916C" w14:textId="77777777" w:rsidR="00B23379" w:rsidRDefault="00B23379" w:rsidP="00B23379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1235D1CD" w14:textId="77777777" w:rsidR="00B23379" w:rsidRDefault="00B23379" w:rsidP="00B23379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5BE58B9" w14:textId="77777777" w:rsidR="00B23379" w:rsidRDefault="00B23379" w:rsidP="00B23379">
                  <w:r>
                    <w:t>RX</w:t>
                  </w:r>
                </w:p>
              </w:tc>
            </w:tr>
            <w:tr w:rsidR="00B23379" w14:paraId="36DDF94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16D8CFE" w14:textId="77777777" w:rsidR="00B23379" w:rsidRDefault="00B23379" w:rsidP="00B23379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2C6DFBD" w14:textId="77777777" w:rsidR="00B23379" w:rsidRDefault="00B23379" w:rsidP="00B23379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62822BFA" w14:textId="77777777" w:rsidR="00B23379" w:rsidRDefault="00B23379" w:rsidP="00B23379">
                  <w:r>
                    <w:t>TX</w:t>
                  </w:r>
                </w:p>
              </w:tc>
            </w:tr>
            <w:tr w:rsidR="00B23379" w14:paraId="290085C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CAFE782" w14:textId="77777777" w:rsidR="00B23379" w:rsidRDefault="00B23379" w:rsidP="00B23379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3516F93" w14:textId="77777777" w:rsidR="00B23379" w:rsidRDefault="00B23379" w:rsidP="00B23379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6320BEE" w14:textId="77777777" w:rsidR="00B23379" w:rsidRDefault="00B23379" w:rsidP="00B23379">
                  <w:r>
                    <w:t>Ground</w:t>
                  </w:r>
                </w:p>
              </w:tc>
            </w:tr>
          </w:tbl>
          <w:p w14:paraId="409814F9" w14:textId="77777777" w:rsidR="00B23379" w:rsidRDefault="00B23379" w:rsidP="00B23379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15FDAFA0" w14:textId="77777777" w:rsidR="00B23379" w:rsidRDefault="00B23379" w:rsidP="00B23379">
            <w:pPr>
              <w:pStyle w:val="Heading4"/>
              <w:outlineLvl w:val="3"/>
            </w:pPr>
            <w:bookmarkStart w:id="17" w:name="_Toc74579383"/>
          </w:p>
          <w:p w14:paraId="21A4A072" w14:textId="0533CF8B" w:rsidR="00B23379" w:rsidRPr="00482185" w:rsidRDefault="00B23379" w:rsidP="00B23379">
            <w:pPr>
              <w:pStyle w:val="Heading4"/>
              <w:tabs>
                <w:tab w:val="left" w:pos="1788"/>
                <w:tab w:val="center" w:pos="2521"/>
              </w:tabs>
              <w:jc w:val="left"/>
              <w:outlineLvl w:val="3"/>
            </w:pPr>
            <w:r>
              <w:tab/>
            </w:r>
            <w:r>
              <w:tab/>
              <w:t>Dashboard 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23379" w14:paraId="2F1AC7C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3AC0C42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A5F0775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AADF848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23379" w14:paraId="4ECF77E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16E4301" w14:textId="77777777" w:rsidR="00B23379" w:rsidRDefault="00B23379" w:rsidP="00B23379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E0D5BEC" w14:textId="77777777" w:rsidR="00B23379" w:rsidRDefault="00B23379" w:rsidP="00B23379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18C4F6B" w14:textId="77777777" w:rsidR="00B23379" w:rsidRDefault="00B23379" w:rsidP="00B23379">
                  <w:r>
                    <w:t>Power</w:t>
                  </w:r>
                </w:p>
              </w:tc>
            </w:tr>
            <w:tr w:rsidR="00B23379" w14:paraId="50BAED6C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8372C44" w14:textId="77777777" w:rsidR="00B23379" w:rsidRDefault="00B23379" w:rsidP="00B23379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7A9D64A" w14:textId="77777777" w:rsidR="00B23379" w:rsidRDefault="00B23379" w:rsidP="00B23379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98EA774" w14:textId="644AC943" w:rsidR="00B23379" w:rsidRDefault="00B23379" w:rsidP="00B23379">
                  <w:r>
                    <w:t>TX</w:t>
                  </w:r>
                </w:p>
              </w:tc>
            </w:tr>
            <w:tr w:rsidR="00B23379" w14:paraId="5AC2387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E3331BC" w14:textId="77777777" w:rsidR="00B23379" w:rsidRDefault="00B23379" w:rsidP="00B23379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D07C98B" w14:textId="77777777" w:rsidR="00B23379" w:rsidRDefault="00B23379" w:rsidP="00B23379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ECBC7F1" w14:textId="2F698B53" w:rsidR="00B23379" w:rsidRDefault="00B23379" w:rsidP="00B23379">
                  <w:r>
                    <w:t>RX</w:t>
                  </w:r>
                </w:p>
              </w:tc>
            </w:tr>
            <w:tr w:rsidR="00B23379" w14:paraId="5533B1A1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7FE5912" w14:textId="77777777" w:rsidR="00B23379" w:rsidRDefault="00B23379" w:rsidP="00B23379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3ABE7D3" w14:textId="77777777" w:rsidR="00B23379" w:rsidRDefault="00B23379" w:rsidP="00B23379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4E94CCB" w14:textId="77777777" w:rsidR="00B23379" w:rsidRDefault="00B23379" w:rsidP="00B23379">
                  <w:r>
                    <w:t>Ground</w:t>
                  </w:r>
                </w:p>
              </w:tc>
            </w:tr>
          </w:tbl>
          <w:p w14:paraId="25695E57" w14:textId="77777777" w:rsidR="00B23379" w:rsidRDefault="00B23379" w:rsidP="00B23379">
            <w:pPr>
              <w:pStyle w:val="Heading4"/>
              <w:outlineLvl w:val="3"/>
            </w:pPr>
          </w:p>
        </w:tc>
      </w:tr>
      <w:tr w:rsidR="00B23379" w14:paraId="234E0622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34E0106" w14:textId="77777777" w:rsidR="00B23379" w:rsidRPr="00482185" w:rsidRDefault="00B23379" w:rsidP="00B23379">
            <w:pPr>
              <w:pStyle w:val="Heading4"/>
              <w:outlineLvl w:val="3"/>
            </w:pPr>
            <w:bookmarkStart w:id="18" w:name="_Toc74579384"/>
            <w:r>
              <w:lastRenderedPageBreak/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23379" w14:paraId="36C4CC7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289FF45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312EDD5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83AE735" w14:textId="77777777" w:rsidR="00B23379" w:rsidRPr="00482185" w:rsidRDefault="00B23379" w:rsidP="00B23379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23379" w14:paraId="490C2B9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6E601B9" w14:textId="77777777" w:rsidR="00B23379" w:rsidRDefault="00B23379" w:rsidP="00B23379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0DCEB07" w14:textId="77777777" w:rsidR="00B23379" w:rsidRDefault="00B23379" w:rsidP="00B23379"/>
              </w:tc>
              <w:tc>
                <w:tcPr>
                  <w:tcW w:w="2725" w:type="dxa"/>
                </w:tcPr>
                <w:p w14:paraId="263136B3" w14:textId="77777777" w:rsidR="00B23379" w:rsidRDefault="00B23379" w:rsidP="00B23379"/>
              </w:tc>
            </w:tr>
            <w:tr w:rsidR="00B23379" w14:paraId="043DEF13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2F24E3F" w14:textId="77777777" w:rsidR="00B23379" w:rsidRDefault="00B23379" w:rsidP="00B23379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4B0BEC5" w14:textId="77777777" w:rsidR="00B23379" w:rsidRDefault="00B23379" w:rsidP="00B23379"/>
              </w:tc>
              <w:tc>
                <w:tcPr>
                  <w:tcW w:w="2725" w:type="dxa"/>
                </w:tcPr>
                <w:p w14:paraId="1B937D63" w14:textId="77777777" w:rsidR="00B23379" w:rsidRDefault="00B23379" w:rsidP="00B23379"/>
              </w:tc>
            </w:tr>
            <w:tr w:rsidR="00B23379" w14:paraId="77CCD85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709508B" w14:textId="77777777" w:rsidR="00B23379" w:rsidRDefault="00B23379" w:rsidP="00B23379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B63B785" w14:textId="77777777" w:rsidR="00B23379" w:rsidRDefault="00B23379" w:rsidP="00B23379"/>
              </w:tc>
              <w:tc>
                <w:tcPr>
                  <w:tcW w:w="2725" w:type="dxa"/>
                </w:tcPr>
                <w:p w14:paraId="5B8426AE" w14:textId="77777777" w:rsidR="00B23379" w:rsidRDefault="00B23379" w:rsidP="00B23379"/>
              </w:tc>
            </w:tr>
            <w:tr w:rsidR="00B23379" w14:paraId="7BCA9A7A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894A0D5" w14:textId="77777777" w:rsidR="00B23379" w:rsidRDefault="00B23379" w:rsidP="00B23379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8EABE68" w14:textId="77777777" w:rsidR="00B23379" w:rsidRDefault="00B23379" w:rsidP="00B23379"/>
              </w:tc>
              <w:tc>
                <w:tcPr>
                  <w:tcW w:w="2725" w:type="dxa"/>
                </w:tcPr>
                <w:p w14:paraId="70976A01" w14:textId="77777777" w:rsidR="00B23379" w:rsidRDefault="00B23379" w:rsidP="00B23379"/>
              </w:tc>
            </w:tr>
          </w:tbl>
          <w:p w14:paraId="2AA0D3BA" w14:textId="77777777" w:rsidR="00B23379" w:rsidRDefault="00B23379" w:rsidP="00B23379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76E75252" w14:textId="77777777" w:rsidR="00B23379" w:rsidRDefault="00B23379" w:rsidP="00B23379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31DE8BAF" w:rsidR="006C432C" w:rsidRDefault="006C432C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6</w:t>
        </w:r>
      </w:fldSimple>
      <w:r>
        <w:t xml:space="preserve">: </w:t>
      </w:r>
      <w:r w:rsidR="00A70443">
        <w:t>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3DEB783E" w:rsidR="006C432C" w:rsidRDefault="006C432C" w:rsidP="00025D1F">
                  <w:r>
                    <w:t>MOSI</w:t>
                  </w:r>
                  <w:r w:rsidR="009821D4">
                    <w:t>/SDI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73706C24" w:rsidR="006C432C" w:rsidRDefault="006C432C" w:rsidP="00025D1F">
                  <w:r>
                    <w:t>MISO</w:t>
                  </w:r>
                  <w:r w:rsidR="009821D4">
                    <w:t>/SDO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47299E76" w:rsidR="006C432C" w:rsidRDefault="009821D4" w:rsidP="00025D1F">
                  <w:r>
                    <w:t xml:space="preserve">Serial </w:t>
                  </w:r>
                  <w:r w:rsidR="006C432C">
                    <w:t>clock</w:t>
                  </w:r>
                  <w:r w:rsidR="00FB6B2B">
                    <w:t xml:space="preserve"> (SCK)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2C90FC3B" w:rsidR="006C432C" w:rsidRDefault="006C432C" w:rsidP="00025D1F">
                  <w:r>
                    <w:t>Chip select</w:t>
                  </w:r>
                  <w:r w:rsidR="00FB6B2B">
                    <w:t xml:space="preserve"> (CS)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7811CC39" w:rsidR="006C432C" w:rsidRPr="00482185" w:rsidRDefault="004C6B75" w:rsidP="00025D1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38E3B783" w:rsidR="006C432C" w:rsidRDefault="004C6B75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0DAEFCE7" w:rsidR="006C432C" w:rsidRDefault="004C6B75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54C6879F" w:rsidR="006C432C" w:rsidRDefault="004C6B75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3F90987C" w:rsidR="006C432C" w:rsidRDefault="004C6B75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0FA711B" w:rsidR="006C432C" w:rsidRDefault="004C6B75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3E24F514" w:rsidR="006C432C" w:rsidRDefault="004C6B75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6F6BB727" w:rsidR="00BA3FFD" w:rsidRDefault="00BA3FFD" w:rsidP="00BA3FFD">
      <w:pPr>
        <w:pStyle w:val="Heading2"/>
      </w:pPr>
      <w:bookmarkStart w:id="21" w:name="_Toc74579387"/>
      <w:r>
        <w:lastRenderedPageBreak/>
        <w:t xml:space="preserve">3.4 </w:t>
      </w:r>
      <w:r w:rsidR="00A70443">
        <w:t>Weather-Pack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21BD2212" w:rsidR="00BA3FFD" w:rsidRDefault="00BA3FFD" w:rsidP="00025D1F">
      <w:pPr>
        <w:pStyle w:val="Caption"/>
      </w:pPr>
      <w:r>
        <w:t xml:space="preserve">Figure </w:t>
      </w:r>
      <w:fldSimple w:instr=" SEQ Figure \* ARABIC ">
        <w:r w:rsidR="00092DFA">
          <w:rPr>
            <w:noProof/>
          </w:rPr>
          <w:t>7</w:t>
        </w:r>
      </w:fldSimple>
      <w:r>
        <w:t xml:space="preserve">: </w:t>
      </w:r>
      <w:r w:rsidR="00A70443">
        <w:t>Weather-Pack</w:t>
      </w:r>
      <w:r>
        <w:t xml:space="preserve">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5DB13C7F" w:rsidR="00BA3FFD" w:rsidRPr="00E514EF" w:rsidRDefault="00B15950" w:rsidP="00BA3FFD">
      <w:pPr>
        <w:pStyle w:val="Heading4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13BF7170" w:rsidR="00BA3FFD" w:rsidRDefault="00B15950" w:rsidP="00025D1F">
            <w:pPr>
              <w:jc w:val="center"/>
            </w:pPr>
            <w:r>
              <w:t>1</w:t>
            </w:r>
          </w:p>
        </w:tc>
        <w:tc>
          <w:tcPr>
            <w:tcW w:w="1424" w:type="dxa"/>
          </w:tcPr>
          <w:p w14:paraId="6757D93B" w14:textId="02A864A7" w:rsidR="00BA3FFD" w:rsidRDefault="00B15950" w:rsidP="00025D1F">
            <w:r>
              <w:t>Black</w:t>
            </w:r>
          </w:p>
        </w:tc>
        <w:tc>
          <w:tcPr>
            <w:tcW w:w="2725" w:type="dxa"/>
          </w:tcPr>
          <w:p w14:paraId="30358E97" w14:textId="5CC414BA" w:rsidR="00BA3FFD" w:rsidRDefault="00B15950" w:rsidP="00025D1F">
            <w:r>
              <w:t>Ground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2B307F7C" w:rsidR="00BA3FFD" w:rsidRDefault="00B15950" w:rsidP="00025D1F">
            <w:pPr>
              <w:jc w:val="center"/>
            </w:pPr>
            <w:r>
              <w:t>2</w:t>
            </w:r>
          </w:p>
        </w:tc>
        <w:tc>
          <w:tcPr>
            <w:tcW w:w="1424" w:type="dxa"/>
          </w:tcPr>
          <w:p w14:paraId="79E85179" w14:textId="191284B0" w:rsidR="00BA3FFD" w:rsidRDefault="00B15950" w:rsidP="00025D1F">
            <w:r>
              <w:t>Red</w:t>
            </w:r>
          </w:p>
        </w:tc>
        <w:tc>
          <w:tcPr>
            <w:tcW w:w="2725" w:type="dxa"/>
          </w:tcPr>
          <w:p w14:paraId="608A79CE" w14:textId="225D0C82" w:rsidR="00BA3FFD" w:rsidRDefault="00B15950" w:rsidP="00025D1F">
            <w:r>
              <w:t>Power</w:t>
            </w:r>
          </w:p>
        </w:tc>
      </w:tr>
    </w:tbl>
    <w:p w14:paraId="315DF16E" w14:textId="333693F6" w:rsidR="00BA3FFD" w:rsidRPr="00BA3FFD" w:rsidRDefault="00165ECF" w:rsidP="00165ECF">
      <w:pPr>
        <w:pStyle w:val="Heading2"/>
      </w:pPr>
      <w:r w:rsidRPr="00165ECF">
        <w:rPr>
          <w:noProof/>
        </w:rPr>
        <w:drawing>
          <wp:inline distT="0" distB="0" distL="0" distR="0" wp14:anchorId="4FD71D75" wp14:editId="5F1989E0">
            <wp:extent cx="6858000" cy="2705100"/>
            <wp:effectExtent l="0" t="0" r="0" b="0"/>
            <wp:docPr id="14" name="Picture 14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e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739A" w14:textId="77777777" w:rsidR="008C5393" w:rsidRDefault="00090F67" w:rsidP="008C5393">
      <w:pPr>
        <w:pStyle w:val="Heading1"/>
      </w:pPr>
      <w:bookmarkStart w:id="22" w:name="_Toc74579389"/>
      <w:r>
        <w:lastRenderedPageBreak/>
        <w:t>4</w:t>
      </w:r>
      <w:r w:rsidR="008C5393">
        <w:t>.0 References</w:t>
      </w:r>
      <w:bookmarkEnd w:id="22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3" w:name="_Toc74579390"/>
      <w:r>
        <w:lastRenderedPageBreak/>
        <w:t>5.0 Revision History</w:t>
      </w:r>
      <w:bookmarkEnd w:id="23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p w14:paraId="194ACA36" w14:textId="7BD0C021" w:rsidR="00350D79" w:rsidRPr="00984599" w:rsidRDefault="00350D79"/>
    <w:sectPr w:rsidR="00350D79" w:rsidRPr="00984599" w:rsidSect="004114CD">
      <w:footerReference w:type="default" r:id="rId16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CB74E" w14:textId="77777777" w:rsidR="006C27E0" w:rsidRDefault="006C27E0" w:rsidP="004B413A">
      <w:pPr>
        <w:spacing w:after="0" w:line="240" w:lineRule="auto"/>
      </w:pPr>
      <w:r>
        <w:separator/>
      </w:r>
    </w:p>
    <w:p w14:paraId="26D0F9CA" w14:textId="77777777" w:rsidR="006C27E0" w:rsidRDefault="006C27E0"/>
  </w:endnote>
  <w:endnote w:type="continuationSeparator" w:id="0">
    <w:p w14:paraId="6487F6D3" w14:textId="77777777" w:rsidR="006C27E0" w:rsidRDefault="006C27E0" w:rsidP="004B413A">
      <w:pPr>
        <w:spacing w:after="0" w:line="240" w:lineRule="auto"/>
      </w:pPr>
      <w:r>
        <w:continuationSeparator/>
      </w:r>
    </w:p>
    <w:p w14:paraId="4F14DEA8" w14:textId="77777777" w:rsidR="006C27E0" w:rsidRDefault="006C27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39B3F" w14:textId="77777777" w:rsidR="006C27E0" w:rsidRDefault="006C27E0" w:rsidP="004B413A">
      <w:pPr>
        <w:spacing w:after="0" w:line="240" w:lineRule="auto"/>
      </w:pPr>
      <w:r>
        <w:separator/>
      </w:r>
    </w:p>
    <w:p w14:paraId="5A07AEB4" w14:textId="77777777" w:rsidR="006C27E0" w:rsidRDefault="006C27E0"/>
  </w:footnote>
  <w:footnote w:type="continuationSeparator" w:id="0">
    <w:p w14:paraId="1317432C" w14:textId="77777777" w:rsidR="006C27E0" w:rsidRDefault="006C27E0" w:rsidP="004B413A">
      <w:pPr>
        <w:spacing w:after="0" w:line="240" w:lineRule="auto"/>
      </w:pPr>
      <w:r>
        <w:continuationSeparator/>
      </w:r>
    </w:p>
    <w:p w14:paraId="7E78AF0B" w14:textId="77777777" w:rsidR="006C27E0" w:rsidRDefault="006C27E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92DFA"/>
    <w:rsid w:val="000B3D7F"/>
    <w:rsid w:val="000B6EDC"/>
    <w:rsid w:val="000D7F84"/>
    <w:rsid w:val="000E2336"/>
    <w:rsid w:val="00102CBD"/>
    <w:rsid w:val="0012353C"/>
    <w:rsid w:val="0014603A"/>
    <w:rsid w:val="00165ECF"/>
    <w:rsid w:val="00181971"/>
    <w:rsid w:val="001C1F2C"/>
    <w:rsid w:val="001D2DA5"/>
    <w:rsid w:val="00205EC0"/>
    <w:rsid w:val="00222F48"/>
    <w:rsid w:val="002267A8"/>
    <w:rsid w:val="00241C53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0D79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4C6B75"/>
    <w:rsid w:val="00523EE4"/>
    <w:rsid w:val="00525341"/>
    <w:rsid w:val="00553923"/>
    <w:rsid w:val="00627877"/>
    <w:rsid w:val="006401D4"/>
    <w:rsid w:val="006706BC"/>
    <w:rsid w:val="00672EA7"/>
    <w:rsid w:val="00682EF0"/>
    <w:rsid w:val="00690D37"/>
    <w:rsid w:val="006B7E38"/>
    <w:rsid w:val="006C27E0"/>
    <w:rsid w:val="006C432C"/>
    <w:rsid w:val="006E7C21"/>
    <w:rsid w:val="006F2ECD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50C87"/>
    <w:rsid w:val="00980C98"/>
    <w:rsid w:val="009821D4"/>
    <w:rsid w:val="00984599"/>
    <w:rsid w:val="00996E58"/>
    <w:rsid w:val="009F01D3"/>
    <w:rsid w:val="00A05C14"/>
    <w:rsid w:val="00A12CD1"/>
    <w:rsid w:val="00A70443"/>
    <w:rsid w:val="00A73238"/>
    <w:rsid w:val="00A80339"/>
    <w:rsid w:val="00AB6ACA"/>
    <w:rsid w:val="00AC06A5"/>
    <w:rsid w:val="00B02195"/>
    <w:rsid w:val="00B12A7F"/>
    <w:rsid w:val="00B15950"/>
    <w:rsid w:val="00B23379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B6A15"/>
    <w:rsid w:val="00CD5B0F"/>
    <w:rsid w:val="00CF39CF"/>
    <w:rsid w:val="00D03A59"/>
    <w:rsid w:val="00D069B3"/>
    <w:rsid w:val="00D1007F"/>
    <w:rsid w:val="00D214BA"/>
    <w:rsid w:val="00D831DA"/>
    <w:rsid w:val="00DA1E84"/>
    <w:rsid w:val="00DB06E7"/>
    <w:rsid w:val="00DC6F07"/>
    <w:rsid w:val="00DD2728"/>
    <w:rsid w:val="00E514EF"/>
    <w:rsid w:val="00E52A30"/>
    <w:rsid w:val="00E53863"/>
    <w:rsid w:val="00E53F90"/>
    <w:rsid w:val="00E57855"/>
    <w:rsid w:val="00E62486"/>
    <w:rsid w:val="00EA0580"/>
    <w:rsid w:val="00EA3742"/>
    <w:rsid w:val="00EB03F6"/>
    <w:rsid w:val="00EB50BC"/>
    <w:rsid w:val="00F06005"/>
    <w:rsid w:val="00F24002"/>
    <w:rsid w:val="00F3590D"/>
    <w:rsid w:val="00F624EF"/>
    <w:rsid w:val="00FB6B2B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379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6093</TotalTime>
  <Pages>10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Ryan Chen</cp:lastModifiedBy>
  <cp:revision>30</cp:revision>
  <cp:lastPrinted>2020-06-06T23:39:00Z</cp:lastPrinted>
  <dcterms:created xsi:type="dcterms:W3CDTF">2021-06-09T13:22:00Z</dcterms:created>
  <dcterms:modified xsi:type="dcterms:W3CDTF">2022-03-09T02:18:00Z</dcterms:modified>
</cp:coreProperties>
</file>