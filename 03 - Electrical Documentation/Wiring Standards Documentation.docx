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6F2E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6F2E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2BDE4CB7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 xml:space="preserve">3.3 </w:t>
            </w:r>
            <w:r w:rsidR="00A70443">
              <w:rPr>
                <w:rStyle w:val="Hyperlink"/>
              </w:rPr>
              <w:t>Micro-Fit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6F2E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6F2E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6F2E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6F2E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4FA0B997" w:rsidR="0048313B" w:rsidRDefault="006F2E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 xml:space="preserve">3.4 </w:t>
            </w:r>
            <w:r w:rsidR="00A70443">
              <w:rPr>
                <w:rStyle w:val="Hyperlink"/>
              </w:rPr>
              <w:t>Weather-Pack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6F2E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6F2E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6F2E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009B44D3" w:rsidR="00025D1F" w:rsidRDefault="00025D1F" w:rsidP="00025D1F">
      <w:r>
        <w:t>All connectors attached to an electrical component/system (PCB, battery, sensor, etc.) from components are male.</w:t>
      </w:r>
    </w:p>
    <w:p w14:paraId="5FAC1496" w14:textId="10623A93" w:rsidR="006706BC" w:rsidRDefault="006706BC" w:rsidP="00025D1F">
      <w:r>
        <w:t>[Add analogy about islands and bridges]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4D897007" w:rsidR="008C5393" w:rsidRDefault="00025D1F" w:rsidP="00025D1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01962AA3" w:rsidR="00E514EF" w:rsidRDefault="00E514EF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2</w:t>
        </w:r>
      </w:fldSimple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32324A19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</w:t>
      </w:r>
      <w:r w:rsidR="00A70443">
        <w:t>Micro-Fit</w:t>
      </w:r>
      <w:bookmarkEnd w:id="11"/>
    </w:p>
    <w:p w14:paraId="338D731A" w14:textId="528EC6C0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6512D132" w:rsidR="00482185" w:rsidRDefault="00482185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3</w:t>
        </w:r>
      </w:fldSimple>
      <w:r>
        <w:t xml:space="preserve">: </w:t>
      </w:r>
      <w:r w:rsidR="00A70443">
        <w:t>Micro-Fit</w:t>
      </w:r>
      <w:r>
        <w:t xml:space="preserve">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259B2F27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2748F561" w:rsidR="00B83BF2" w:rsidRDefault="00B83BF2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4</w:t>
        </w:r>
      </w:fldSimple>
      <w:r>
        <w:t xml:space="preserve">: </w:t>
      </w:r>
      <w:r w:rsidR="00A70443">
        <w:t>Micro-Fit</w:t>
      </w:r>
      <w:r>
        <w:t xml:space="preserve">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lastRenderedPageBreak/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62B6A7FD" w:rsidR="00B83BF2" w:rsidRDefault="00FF74E9" w:rsidP="00B83BF2">
                  <w:r>
                    <w:t>I2C Data</w:t>
                  </w:r>
                  <w:r w:rsidR="00FB6B2B">
                    <w:t xml:space="preserve"> (SDA)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00483010" w:rsidR="00B83BF2" w:rsidRDefault="00FF74E9" w:rsidP="00B83BF2">
                  <w:r>
                    <w:t>I2C Clock</w:t>
                  </w:r>
                  <w:r w:rsidR="00FB6B2B">
                    <w:t xml:space="preserve"> (SCL)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1906CDE7" w14:textId="106D5C95" w:rsidR="00B83BF2" w:rsidRPr="00482185" w:rsidRDefault="00FF74E9" w:rsidP="00B83BF2">
            <w:pPr>
              <w:pStyle w:val="Heading4"/>
              <w:outlineLvl w:val="3"/>
            </w:pPr>
            <w:bookmarkStart w:id="17" w:name="_Toc74579383"/>
            <w:r>
              <w:t>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6224153B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3515E718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4F44D5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010734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A22A83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D4F647C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CE99AE" w14:textId="5D3B87F2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5EA5744" w14:textId="7D9A5BAE" w:rsidR="00B83BF2" w:rsidRDefault="00FF74E9" w:rsidP="00B83BF2">
                  <w:r>
                    <w:t>Power</w:t>
                  </w:r>
                </w:p>
              </w:tc>
            </w:tr>
            <w:tr w:rsidR="00B83BF2" w14:paraId="54B6AB76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9D1283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ADC0A13" w14:textId="500DD590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67B569D" w14:textId="7CDD0162" w:rsidR="00B83BF2" w:rsidRDefault="00FF74E9" w:rsidP="00B83BF2">
                  <w:r>
                    <w:t>RX</w:t>
                  </w:r>
                </w:p>
              </w:tc>
            </w:tr>
            <w:tr w:rsidR="00B83BF2" w14:paraId="68E85982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EDCB351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3D82861" w14:textId="0678A92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691F81D" w14:textId="7F778F09" w:rsidR="00B83BF2" w:rsidRDefault="00FF74E9" w:rsidP="00B83BF2">
                  <w:r>
                    <w:t>TX</w:t>
                  </w:r>
                </w:p>
              </w:tc>
            </w:tr>
            <w:tr w:rsidR="00FE6309" w14:paraId="2F89FB30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053786E1" w14:textId="6280FDA2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3E152B" w14:textId="3E8F7F04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EBEFA01" w14:textId="20342093" w:rsidR="00FE6309" w:rsidRDefault="00FF74E9" w:rsidP="00B83BF2">
                  <w:r>
                    <w:t>Ground</w:t>
                  </w:r>
                </w:p>
              </w:tc>
            </w:tr>
          </w:tbl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75EABDEC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77777777" w:rsidR="006B7E38" w:rsidRDefault="006B7E38" w:rsidP="006B7E38"/>
              </w:tc>
              <w:tc>
                <w:tcPr>
                  <w:tcW w:w="2725" w:type="dxa"/>
                </w:tcPr>
                <w:p w14:paraId="5EB72205" w14:textId="2AC718AF" w:rsidR="006B7E38" w:rsidRDefault="006B7E38" w:rsidP="006B7E38"/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0517C304" w:rsidR="006B7E38" w:rsidRDefault="006B7E38" w:rsidP="006B7E38"/>
              </w:tc>
              <w:tc>
                <w:tcPr>
                  <w:tcW w:w="2725" w:type="dxa"/>
                </w:tcPr>
                <w:p w14:paraId="221E3B78" w14:textId="4DBAEB16" w:rsidR="006B7E38" w:rsidRDefault="006B7E38" w:rsidP="006B7E38"/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77777777" w:rsidR="006B7E38" w:rsidRDefault="006B7E38" w:rsidP="006B7E38"/>
              </w:tc>
              <w:tc>
                <w:tcPr>
                  <w:tcW w:w="2725" w:type="dxa"/>
                </w:tcPr>
                <w:p w14:paraId="0D7223E9" w14:textId="1054AD89" w:rsidR="006B7E38" w:rsidRDefault="006B7E38" w:rsidP="006B7E38"/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77777777" w:rsidR="006B7E38" w:rsidRDefault="006B7E38" w:rsidP="006B7E38"/>
              </w:tc>
              <w:tc>
                <w:tcPr>
                  <w:tcW w:w="2725" w:type="dxa"/>
                </w:tcPr>
                <w:p w14:paraId="24D20D9D" w14:textId="793AADE4" w:rsidR="006B7E38" w:rsidRDefault="006B7E38" w:rsidP="006B7E38"/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0AD27BC6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77777777" w:rsidR="006B7E38" w:rsidRDefault="006B7E38" w:rsidP="006B7E38"/>
              </w:tc>
              <w:tc>
                <w:tcPr>
                  <w:tcW w:w="2725" w:type="dxa"/>
                </w:tcPr>
                <w:p w14:paraId="3E243DDF" w14:textId="77777777" w:rsidR="006B7E38" w:rsidRDefault="006B7E38" w:rsidP="006B7E38"/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77777777" w:rsidR="006B7E38" w:rsidRDefault="006B7E38" w:rsidP="006B7E38"/>
              </w:tc>
              <w:tc>
                <w:tcPr>
                  <w:tcW w:w="2725" w:type="dxa"/>
                </w:tcPr>
                <w:p w14:paraId="4DFEDF08" w14:textId="77777777" w:rsidR="006B7E38" w:rsidRDefault="006B7E38" w:rsidP="006B7E38"/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77777777" w:rsidR="006B7E38" w:rsidRDefault="006B7E38" w:rsidP="006B7E38"/>
              </w:tc>
              <w:tc>
                <w:tcPr>
                  <w:tcW w:w="2725" w:type="dxa"/>
                </w:tcPr>
                <w:p w14:paraId="42E8F9C9" w14:textId="77777777" w:rsidR="006B7E38" w:rsidRDefault="006B7E38" w:rsidP="006B7E38"/>
              </w:tc>
            </w:tr>
          </w:tbl>
          <w:p w14:paraId="22470F5E" w14:textId="04B5A5FE" w:rsidR="006B7E38" w:rsidRPr="006B7E38" w:rsidRDefault="006B7E38" w:rsidP="006B7E38"/>
        </w:tc>
      </w:tr>
      <w:tr w:rsidR="00780EDA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780EDA" w:rsidRDefault="00780EDA" w:rsidP="00780EDA">
            <w:pPr>
              <w:pStyle w:val="Heading4"/>
              <w:outlineLvl w:val="3"/>
            </w:pPr>
          </w:p>
          <w:p w14:paraId="122827D6" w14:textId="1F22E514" w:rsidR="00780EDA" w:rsidRPr="00482185" w:rsidRDefault="00780EDA" w:rsidP="00780EDA">
            <w:pPr>
              <w:pStyle w:val="Heading4"/>
              <w:outlineLvl w:val="3"/>
            </w:pPr>
            <w:bookmarkStart w:id="18" w:name="_Toc74579384"/>
            <w:r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80EDA" w14:paraId="71F4ACC4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98D07E6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274BD27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89364A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80EDA" w14:paraId="6A410797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294CD05" w14:textId="77777777" w:rsidR="00780EDA" w:rsidRDefault="00780EDA" w:rsidP="00780ED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8A0F5C" w14:textId="77777777" w:rsidR="00780EDA" w:rsidRDefault="00780EDA" w:rsidP="00780EDA"/>
              </w:tc>
              <w:tc>
                <w:tcPr>
                  <w:tcW w:w="2725" w:type="dxa"/>
                </w:tcPr>
                <w:p w14:paraId="187C0E65" w14:textId="77777777" w:rsidR="00780EDA" w:rsidRDefault="00780EDA" w:rsidP="00780EDA"/>
              </w:tc>
            </w:tr>
            <w:tr w:rsidR="00780EDA" w14:paraId="1B2E53D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5BCD0FF5" w14:textId="77777777" w:rsidR="00780EDA" w:rsidRDefault="00780EDA" w:rsidP="00780ED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4EA1D9E" w14:textId="77777777" w:rsidR="00780EDA" w:rsidRDefault="00780EDA" w:rsidP="00780EDA"/>
              </w:tc>
              <w:tc>
                <w:tcPr>
                  <w:tcW w:w="2725" w:type="dxa"/>
                </w:tcPr>
                <w:p w14:paraId="047F1AA8" w14:textId="77777777" w:rsidR="00780EDA" w:rsidRDefault="00780EDA" w:rsidP="00780EDA"/>
              </w:tc>
            </w:tr>
            <w:tr w:rsidR="00780EDA" w14:paraId="2CE71D7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B53D492" w14:textId="77777777" w:rsidR="00780EDA" w:rsidRDefault="00780EDA" w:rsidP="00780ED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0EC0FA" w14:textId="77777777" w:rsidR="00780EDA" w:rsidRDefault="00780EDA" w:rsidP="00780EDA"/>
              </w:tc>
              <w:tc>
                <w:tcPr>
                  <w:tcW w:w="2725" w:type="dxa"/>
                </w:tcPr>
                <w:p w14:paraId="630E0BCA" w14:textId="77777777" w:rsidR="00780EDA" w:rsidRDefault="00780EDA" w:rsidP="00780EDA"/>
              </w:tc>
            </w:tr>
            <w:tr w:rsidR="00780EDA" w14:paraId="3F84808B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396283AC" w14:textId="77777777" w:rsidR="00780EDA" w:rsidRDefault="00780EDA" w:rsidP="00780ED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36239B9" w14:textId="77777777" w:rsidR="00780EDA" w:rsidRDefault="00780EDA" w:rsidP="00780EDA"/>
              </w:tc>
              <w:tc>
                <w:tcPr>
                  <w:tcW w:w="2725" w:type="dxa"/>
                </w:tcPr>
                <w:p w14:paraId="3A4D38B0" w14:textId="77777777" w:rsidR="00780EDA" w:rsidRDefault="00780EDA" w:rsidP="00780EDA"/>
              </w:tc>
            </w:tr>
          </w:tbl>
          <w:p w14:paraId="409814F9" w14:textId="77777777" w:rsidR="00780EDA" w:rsidRDefault="00780EDA" w:rsidP="006B7E38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25695E57" w14:textId="77777777" w:rsidR="00780EDA" w:rsidRDefault="00780EDA" w:rsidP="00B83BF2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lastRenderedPageBreak/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02E9FB72" w:rsidR="006C432C" w:rsidRDefault="006C432C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5</w:t>
        </w:r>
      </w:fldSimple>
      <w:r>
        <w:t xml:space="preserve">: </w:t>
      </w:r>
      <w:r w:rsidR="00A70443">
        <w:t>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3DEB783E" w:rsidR="006C432C" w:rsidRDefault="006C432C" w:rsidP="00025D1F">
                  <w:r>
                    <w:t>MOSI</w:t>
                  </w:r>
                  <w:r w:rsidR="009821D4">
                    <w:t>/SDI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73706C24" w:rsidR="006C432C" w:rsidRDefault="006C432C" w:rsidP="00025D1F">
                  <w:r>
                    <w:t>MISO</w:t>
                  </w:r>
                  <w:r w:rsidR="009821D4">
                    <w:t>/SDO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47299E76" w:rsidR="006C432C" w:rsidRDefault="009821D4" w:rsidP="00025D1F">
                  <w:r>
                    <w:t xml:space="preserve">Serial </w:t>
                  </w:r>
                  <w:r w:rsidR="006C432C">
                    <w:t>clock</w:t>
                  </w:r>
                  <w:r w:rsidR="00FB6B2B">
                    <w:t xml:space="preserve"> (SCK)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2C90FC3B" w:rsidR="006C432C" w:rsidRDefault="006C432C" w:rsidP="00025D1F">
                  <w:r>
                    <w:t>Chip select</w:t>
                  </w:r>
                  <w:r w:rsidR="00FB6B2B">
                    <w:t xml:space="preserve"> (CS)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5B3F938A" w:rsidR="006C432C" w:rsidRPr="00482185" w:rsidRDefault="006C432C" w:rsidP="00025D1F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77777777" w:rsidR="006C432C" w:rsidRDefault="006C432C" w:rsidP="00025D1F"/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77777777" w:rsidR="006C432C" w:rsidRDefault="006C432C" w:rsidP="00025D1F"/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77777777" w:rsidR="006C432C" w:rsidRDefault="006C432C" w:rsidP="00025D1F"/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77777777" w:rsidR="006C432C" w:rsidRDefault="006C432C" w:rsidP="00025D1F"/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7777777" w:rsidR="006C432C" w:rsidRDefault="006C432C" w:rsidP="00025D1F"/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77777777" w:rsidR="006C432C" w:rsidRDefault="006C432C" w:rsidP="00025D1F"/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6F6BB727" w:rsidR="00BA3FFD" w:rsidRDefault="00BA3FFD" w:rsidP="00BA3FFD">
      <w:pPr>
        <w:pStyle w:val="Heading2"/>
      </w:pPr>
      <w:bookmarkStart w:id="21" w:name="_Toc74579387"/>
      <w:r>
        <w:t xml:space="preserve">3.4 </w:t>
      </w:r>
      <w:r w:rsidR="00A70443">
        <w:t>Weather-Pack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7AE653FE" w:rsidR="00BA3FFD" w:rsidRDefault="00BA3FFD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6</w:t>
        </w:r>
      </w:fldSimple>
      <w:r>
        <w:t xml:space="preserve">: </w:t>
      </w:r>
      <w:r w:rsidR="00A70443">
        <w:t>Weather-Pack</w:t>
      </w:r>
      <w:r>
        <w:t xml:space="preserve">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5DB13C7F" w:rsidR="00BA3FFD" w:rsidRPr="00E514EF" w:rsidRDefault="00B15950" w:rsidP="00BA3FFD">
      <w:pPr>
        <w:pStyle w:val="Heading4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13BF7170" w:rsidR="00BA3FFD" w:rsidRDefault="00B15950" w:rsidP="00025D1F">
            <w:pPr>
              <w:jc w:val="center"/>
            </w:pPr>
            <w:r>
              <w:t>1</w:t>
            </w:r>
          </w:p>
        </w:tc>
        <w:tc>
          <w:tcPr>
            <w:tcW w:w="1424" w:type="dxa"/>
          </w:tcPr>
          <w:p w14:paraId="6757D93B" w14:textId="02A864A7" w:rsidR="00BA3FFD" w:rsidRDefault="00B15950" w:rsidP="00025D1F">
            <w:r>
              <w:t>Black</w:t>
            </w:r>
          </w:p>
        </w:tc>
        <w:tc>
          <w:tcPr>
            <w:tcW w:w="2725" w:type="dxa"/>
          </w:tcPr>
          <w:p w14:paraId="30358E97" w14:textId="5CC414BA" w:rsidR="00BA3FFD" w:rsidRDefault="00B15950" w:rsidP="00025D1F">
            <w:r>
              <w:t>Ground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2B307F7C" w:rsidR="00BA3FFD" w:rsidRDefault="00B15950" w:rsidP="00025D1F">
            <w:pPr>
              <w:jc w:val="center"/>
            </w:pPr>
            <w:r>
              <w:t>2</w:t>
            </w:r>
          </w:p>
        </w:tc>
        <w:tc>
          <w:tcPr>
            <w:tcW w:w="1424" w:type="dxa"/>
          </w:tcPr>
          <w:p w14:paraId="79E85179" w14:textId="191284B0" w:rsidR="00BA3FFD" w:rsidRDefault="00B15950" w:rsidP="00025D1F">
            <w:r>
              <w:t>Red</w:t>
            </w:r>
          </w:p>
        </w:tc>
        <w:tc>
          <w:tcPr>
            <w:tcW w:w="2725" w:type="dxa"/>
          </w:tcPr>
          <w:p w14:paraId="608A79CE" w14:textId="225D0C82" w:rsidR="00BA3FFD" w:rsidRDefault="00B15950" w:rsidP="00025D1F">
            <w:r>
              <w:t>Power</w:t>
            </w:r>
          </w:p>
        </w:tc>
      </w:tr>
    </w:tbl>
    <w:p w14:paraId="315DF16E" w14:textId="77777777" w:rsidR="00BA3FFD" w:rsidRPr="00BA3FFD" w:rsidRDefault="00BA3FFD" w:rsidP="00BA3FFD"/>
    <w:p w14:paraId="2602739A" w14:textId="77777777" w:rsidR="008C5393" w:rsidRDefault="00090F67" w:rsidP="008C5393">
      <w:pPr>
        <w:pStyle w:val="Heading1"/>
      </w:pPr>
      <w:bookmarkStart w:id="22" w:name="_Toc74579389"/>
      <w:r>
        <w:lastRenderedPageBreak/>
        <w:t>4</w:t>
      </w:r>
      <w:r w:rsidR="008C5393">
        <w:t>.0 References</w:t>
      </w:r>
      <w:bookmarkEnd w:id="22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3" w:name="_Toc74579390"/>
      <w:r>
        <w:lastRenderedPageBreak/>
        <w:t>5.0 Revision History</w:t>
      </w:r>
      <w:bookmarkEnd w:id="23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sectPr w:rsidR="00090F67" w:rsidRPr="00984599" w:rsidSect="004114CD">
      <w:footerReference w:type="default" r:id="rId14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4800F" w14:textId="77777777" w:rsidR="006F2ECD" w:rsidRDefault="006F2ECD" w:rsidP="004B413A">
      <w:pPr>
        <w:spacing w:after="0" w:line="240" w:lineRule="auto"/>
      </w:pPr>
      <w:r>
        <w:separator/>
      </w:r>
    </w:p>
    <w:p w14:paraId="2BF18A9B" w14:textId="77777777" w:rsidR="006F2ECD" w:rsidRDefault="006F2ECD"/>
  </w:endnote>
  <w:endnote w:type="continuationSeparator" w:id="0">
    <w:p w14:paraId="16FE7769" w14:textId="77777777" w:rsidR="006F2ECD" w:rsidRDefault="006F2ECD" w:rsidP="004B413A">
      <w:pPr>
        <w:spacing w:after="0" w:line="240" w:lineRule="auto"/>
      </w:pPr>
      <w:r>
        <w:continuationSeparator/>
      </w:r>
    </w:p>
    <w:p w14:paraId="3B37A261" w14:textId="77777777" w:rsidR="006F2ECD" w:rsidRDefault="006F2E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739C9" w14:textId="77777777" w:rsidR="006F2ECD" w:rsidRDefault="006F2ECD" w:rsidP="004B413A">
      <w:pPr>
        <w:spacing w:after="0" w:line="240" w:lineRule="auto"/>
      </w:pPr>
      <w:r>
        <w:separator/>
      </w:r>
    </w:p>
    <w:p w14:paraId="4F809655" w14:textId="77777777" w:rsidR="006F2ECD" w:rsidRDefault="006F2ECD"/>
  </w:footnote>
  <w:footnote w:type="continuationSeparator" w:id="0">
    <w:p w14:paraId="02FE98F2" w14:textId="77777777" w:rsidR="006F2ECD" w:rsidRDefault="006F2ECD" w:rsidP="004B413A">
      <w:pPr>
        <w:spacing w:after="0" w:line="240" w:lineRule="auto"/>
      </w:pPr>
      <w:r>
        <w:continuationSeparator/>
      </w:r>
    </w:p>
    <w:p w14:paraId="7C3E213A" w14:textId="77777777" w:rsidR="006F2ECD" w:rsidRDefault="006F2EC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B6EDC"/>
    <w:rsid w:val="000D7F84"/>
    <w:rsid w:val="000E2336"/>
    <w:rsid w:val="00102CBD"/>
    <w:rsid w:val="0014603A"/>
    <w:rsid w:val="00181971"/>
    <w:rsid w:val="001C1F2C"/>
    <w:rsid w:val="001D2DA5"/>
    <w:rsid w:val="00205EC0"/>
    <w:rsid w:val="00222F48"/>
    <w:rsid w:val="002267A8"/>
    <w:rsid w:val="00241C53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523EE4"/>
    <w:rsid w:val="00525341"/>
    <w:rsid w:val="00553923"/>
    <w:rsid w:val="006706BC"/>
    <w:rsid w:val="00672EA7"/>
    <w:rsid w:val="00682EF0"/>
    <w:rsid w:val="00690D37"/>
    <w:rsid w:val="006B7E38"/>
    <w:rsid w:val="006C432C"/>
    <w:rsid w:val="006E7C21"/>
    <w:rsid w:val="006F2ECD"/>
    <w:rsid w:val="006F6476"/>
    <w:rsid w:val="00741927"/>
    <w:rsid w:val="0074421E"/>
    <w:rsid w:val="0075641F"/>
    <w:rsid w:val="00780EDA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50C87"/>
    <w:rsid w:val="00980C98"/>
    <w:rsid w:val="009821D4"/>
    <w:rsid w:val="00984599"/>
    <w:rsid w:val="00996E58"/>
    <w:rsid w:val="009F01D3"/>
    <w:rsid w:val="00A12CD1"/>
    <w:rsid w:val="00A70443"/>
    <w:rsid w:val="00A73238"/>
    <w:rsid w:val="00A80339"/>
    <w:rsid w:val="00AB6ACA"/>
    <w:rsid w:val="00AC06A5"/>
    <w:rsid w:val="00B02195"/>
    <w:rsid w:val="00B12A7F"/>
    <w:rsid w:val="00B15950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F39CF"/>
    <w:rsid w:val="00D03A59"/>
    <w:rsid w:val="00D069B3"/>
    <w:rsid w:val="00D214BA"/>
    <w:rsid w:val="00D831DA"/>
    <w:rsid w:val="00DA1E84"/>
    <w:rsid w:val="00DB06E7"/>
    <w:rsid w:val="00DC6F07"/>
    <w:rsid w:val="00DD2728"/>
    <w:rsid w:val="00E514EF"/>
    <w:rsid w:val="00E52A30"/>
    <w:rsid w:val="00E53863"/>
    <w:rsid w:val="00E53F90"/>
    <w:rsid w:val="00E57855"/>
    <w:rsid w:val="00E62486"/>
    <w:rsid w:val="00EA3742"/>
    <w:rsid w:val="00EB03F6"/>
    <w:rsid w:val="00EB50BC"/>
    <w:rsid w:val="00F06005"/>
    <w:rsid w:val="00F24002"/>
    <w:rsid w:val="00F3590D"/>
    <w:rsid w:val="00F624EF"/>
    <w:rsid w:val="00FB6B2B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78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qFormat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qFormat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5974</TotalTime>
  <Pages>10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Ryan Chen</cp:lastModifiedBy>
  <cp:revision>23</cp:revision>
  <cp:lastPrinted>2020-06-06T23:39:00Z</cp:lastPrinted>
  <dcterms:created xsi:type="dcterms:W3CDTF">2021-06-09T13:22:00Z</dcterms:created>
  <dcterms:modified xsi:type="dcterms:W3CDTF">2022-02-23T15:33:00Z</dcterms:modified>
</cp:coreProperties>
</file>