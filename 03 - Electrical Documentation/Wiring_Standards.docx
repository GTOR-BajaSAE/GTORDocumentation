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79742" w14:textId="77777777" w:rsidR="00956B36" w:rsidRPr="002D559F" w:rsidRDefault="00956B36" w:rsidP="00956B36">
      <w:pPr>
        <w:pStyle w:val="Title"/>
      </w:pPr>
      <w:r>
        <w:t xml:space="preserve">Wiring and </w:t>
      </w:r>
      <w:r w:rsidRPr="00956B36">
        <w:t>Connector</w:t>
      </w:r>
      <w:r>
        <w:t xml:space="preserve"> Standards</w:t>
      </w:r>
    </w:p>
    <w:p w14:paraId="73E2BB9A" w14:textId="77777777" w:rsidR="00984599" w:rsidRPr="00984599" w:rsidRDefault="00CF39CF" w:rsidP="00090F67">
      <w:pPr>
        <w:pStyle w:val="Subtitle"/>
      </w:pPr>
      <w:r w:rsidRPr="00672EA7">
        <w:t>GT Off-Road Racing | Data Acquisition</w:t>
      </w:r>
    </w:p>
    <w:p w14:paraId="5C44077E" w14:textId="55F70185" w:rsidR="00984599" w:rsidRPr="00984599" w:rsidRDefault="00956B36" w:rsidP="00090F67">
      <w:pPr>
        <w:pStyle w:val="Subtitle"/>
      </w:pPr>
      <w:r>
        <w:t>Ryan Chen</w:t>
      </w:r>
    </w:p>
    <w:p w14:paraId="38E0530D" w14:textId="71CFF3FC" w:rsidR="000D7F84" w:rsidRPr="00672EA7" w:rsidRDefault="00956B36" w:rsidP="00090F67">
      <w:pPr>
        <w:pStyle w:val="Subtitle"/>
      </w:pPr>
      <w:r>
        <w:t>06/14/2021</w:t>
      </w:r>
    </w:p>
    <w:p w14:paraId="10DEF13E" w14:textId="77777777" w:rsidR="002D559F" w:rsidRDefault="002D559F" w:rsidP="002D559F"/>
    <w:p w14:paraId="53D990FE" w14:textId="77777777" w:rsidR="002D559F" w:rsidRPr="002D559F" w:rsidRDefault="002D559F" w:rsidP="002D559F"/>
    <w:sdt>
      <w:sdtPr>
        <w:rPr>
          <w:b w:val="0"/>
          <w:i w:val="0"/>
          <w:iCs w:val="0"/>
          <w:color w:val="000000"/>
          <w:sz w:val="24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id w:val="681717750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5C9C4653" w14:textId="77777777" w:rsidR="000E2336" w:rsidRPr="002E3265" w:rsidRDefault="000E2336" w:rsidP="00090F67">
          <w:pPr>
            <w:pStyle w:val="TOCHeading"/>
          </w:pPr>
          <w:r w:rsidRPr="002E3265">
            <w:t>Table of Contents</w:t>
          </w:r>
        </w:p>
        <w:p w14:paraId="7242C720" w14:textId="77777777" w:rsidR="00FD491F" w:rsidRDefault="00FE0D1B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hyperlink w:anchor="_Toc73403069" w:history="1">
            <w:r w:rsidR="00FD491F" w:rsidRPr="004207B9">
              <w:rPr>
                <w:rStyle w:val="Hyperlink"/>
              </w:rPr>
              <w:t>1.0 Overview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_Toc73403069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2</w:t>
            </w:r>
            <w:r w:rsidR="00FD491F">
              <w:rPr>
                <w:webHidden/>
              </w:rPr>
              <w:fldChar w:fldCharType="end"/>
            </w:r>
          </w:hyperlink>
        </w:p>
        <w:p w14:paraId="06DE02D3" w14:textId="77777777" w:rsidR="00FD491F" w:rsidRDefault="009F154C" w:rsidP="00090B9D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73403070" w:history="1">
            <w:r w:rsidR="00FD491F" w:rsidRPr="004207B9">
              <w:rPr>
                <w:rStyle w:val="Hyperlink"/>
              </w:rPr>
              <w:t xml:space="preserve">1.1 </w:t>
            </w:r>
            <w:r w:rsidR="00FD491F" w:rsidRPr="00090B9D">
              <w:rPr>
                <w:rStyle w:val="Hyperlink"/>
                <w:color w:val="auto"/>
                <w:u w:val="none"/>
              </w:rPr>
              <w:t>Introduction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_Toc73403070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2</w:t>
            </w:r>
            <w:r w:rsidR="00FD491F">
              <w:rPr>
                <w:webHidden/>
              </w:rPr>
              <w:fldChar w:fldCharType="end"/>
            </w:r>
          </w:hyperlink>
        </w:p>
        <w:p w14:paraId="0E1F1739" w14:textId="77777777" w:rsidR="00FD491F" w:rsidRDefault="009F154C">
          <w:pPr>
            <w:pStyle w:val="TOC2"/>
            <w:rPr>
              <w:rFonts w:eastAsiaTheme="minorEastAsia"/>
              <w:i/>
              <w:iCs w:val="0"/>
              <w:sz w:val="22"/>
              <w:szCs w:val="22"/>
            </w:rPr>
          </w:pPr>
          <w:hyperlink w:anchor="_Toc73403071" w:history="1">
            <w:r w:rsidR="00FD491F" w:rsidRPr="004207B9">
              <w:rPr>
                <w:rStyle w:val="Hyperlink"/>
              </w:rPr>
              <w:t>1.2 Point of Contact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_Toc73403071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2</w:t>
            </w:r>
            <w:r w:rsidR="00FD491F">
              <w:rPr>
                <w:webHidden/>
              </w:rPr>
              <w:fldChar w:fldCharType="end"/>
            </w:r>
          </w:hyperlink>
        </w:p>
        <w:p w14:paraId="59CA8C85" w14:textId="77777777" w:rsidR="00FD491F" w:rsidRDefault="009F154C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73403072" w:history="1">
            <w:r w:rsidR="00FD491F" w:rsidRPr="004207B9">
              <w:rPr>
                <w:rStyle w:val="Hyperlink"/>
              </w:rPr>
              <w:t>2.0 Hardware Reference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_Toc73403072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3</w:t>
            </w:r>
            <w:r w:rsidR="00FD491F">
              <w:rPr>
                <w:webHidden/>
              </w:rPr>
              <w:fldChar w:fldCharType="end"/>
            </w:r>
          </w:hyperlink>
        </w:p>
        <w:p w14:paraId="4A7DA79A" w14:textId="77777777" w:rsidR="00FD491F" w:rsidRDefault="009F154C">
          <w:pPr>
            <w:pStyle w:val="TOC2"/>
            <w:rPr>
              <w:rFonts w:eastAsiaTheme="minorEastAsia"/>
              <w:i/>
              <w:iCs w:val="0"/>
              <w:sz w:val="22"/>
              <w:szCs w:val="22"/>
            </w:rPr>
          </w:pPr>
          <w:hyperlink w:anchor="_Toc73403073" w:history="1">
            <w:r w:rsidR="00FD491F" w:rsidRPr="004207B9">
              <w:rPr>
                <w:rStyle w:val="Hyperlink"/>
              </w:rPr>
              <w:t>2.1 [First section]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_Toc73403073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3</w:t>
            </w:r>
            <w:r w:rsidR="00FD491F">
              <w:rPr>
                <w:webHidden/>
              </w:rPr>
              <w:fldChar w:fldCharType="end"/>
            </w:r>
          </w:hyperlink>
        </w:p>
        <w:p w14:paraId="51939E41" w14:textId="77777777" w:rsidR="00FD491F" w:rsidRDefault="009F154C">
          <w:pPr>
            <w:pStyle w:val="TOC3"/>
            <w:rPr>
              <w:rFonts w:eastAsiaTheme="minorEastAsia"/>
              <w:sz w:val="22"/>
              <w:szCs w:val="22"/>
            </w:rPr>
          </w:pPr>
          <w:hyperlink w:anchor="_Toc73403074" w:history="1">
            <w:r w:rsidR="00FD491F" w:rsidRPr="004207B9">
              <w:rPr>
                <w:rStyle w:val="Hyperlink"/>
              </w:rPr>
              <w:t>2.1.1 [Subsection]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_Toc73403074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3</w:t>
            </w:r>
            <w:r w:rsidR="00FD491F">
              <w:rPr>
                <w:webHidden/>
              </w:rPr>
              <w:fldChar w:fldCharType="end"/>
            </w:r>
          </w:hyperlink>
        </w:p>
        <w:p w14:paraId="272AFF41" w14:textId="77777777" w:rsidR="00FD491F" w:rsidRDefault="009F154C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73403075" w:history="1">
            <w:r w:rsidR="00FD491F" w:rsidRPr="004207B9">
              <w:rPr>
                <w:rStyle w:val="Hyperlink"/>
              </w:rPr>
              <w:t>3.0 Software Theory of Operation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_Toc73403075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4</w:t>
            </w:r>
            <w:r w:rsidR="00FD491F">
              <w:rPr>
                <w:webHidden/>
              </w:rPr>
              <w:fldChar w:fldCharType="end"/>
            </w:r>
          </w:hyperlink>
        </w:p>
        <w:p w14:paraId="378F19B6" w14:textId="77777777" w:rsidR="00FD491F" w:rsidRDefault="009F154C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73403076" w:history="1">
            <w:r w:rsidR="00FD491F" w:rsidRPr="004207B9">
              <w:rPr>
                <w:rStyle w:val="Hyperlink"/>
              </w:rPr>
              <w:t>4.0 References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_Toc73403076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5</w:t>
            </w:r>
            <w:r w:rsidR="00FD491F">
              <w:rPr>
                <w:webHidden/>
              </w:rPr>
              <w:fldChar w:fldCharType="end"/>
            </w:r>
          </w:hyperlink>
        </w:p>
        <w:p w14:paraId="07DA1E55" w14:textId="77777777" w:rsidR="00FD491F" w:rsidRDefault="009F154C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73403077" w:history="1">
            <w:r w:rsidR="00FD491F" w:rsidRPr="004207B9">
              <w:rPr>
                <w:rStyle w:val="Hyperlink"/>
              </w:rPr>
              <w:t>5.0 Revision History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_Toc73403077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6</w:t>
            </w:r>
            <w:r w:rsidR="00FD491F">
              <w:rPr>
                <w:webHidden/>
              </w:rPr>
              <w:fldChar w:fldCharType="end"/>
            </w:r>
          </w:hyperlink>
        </w:p>
        <w:p w14:paraId="55CA53BB" w14:textId="2162C457" w:rsidR="000E2336" w:rsidRDefault="00FE0D1B">
          <w:r>
            <w:rPr>
              <w:sz w:val="20"/>
              <w:szCs w:val="20"/>
            </w:rPr>
            <w:fldChar w:fldCharType="end"/>
          </w:r>
        </w:p>
      </w:sdtContent>
    </w:sdt>
    <w:p w14:paraId="2908DF1F" w14:textId="3806B79A" w:rsidR="00956B36" w:rsidRDefault="00956B36">
      <w:pPr>
        <w:spacing w:after="160"/>
        <w:ind w:firstLine="0"/>
      </w:pPr>
      <w:r>
        <w:br w:type="page"/>
      </w:r>
    </w:p>
    <w:p w14:paraId="43BDD768" w14:textId="47D4D052" w:rsidR="00956B36" w:rsidRDefault="00956B36" w:rsidP="00956B36">
      <w:pPr>
        <w:pStyle w:val="Heading1"/>
      </w:pPr>
      <w:bookmarkStart w:id="0" w:name="_Toc74579366"/>
      <w:r>
        <w:lastRenderedPageBreak/>
        <w:t>Overview</w:t>
      </w:r>
      <w:bookmarkEnd w:id="0"/>
      <w:r>
        <w:tab/>
      </w:r>
    </w:p>
    <w:p w14:paraId="64FD8C44" w14:textId="7FC59063" w:rsidR="00956B36" w:rsidRPr="00600118" w:rsidRDefault="00956B36" w:rsidP="00956B36">
      <w:pPr>
        <w:pStyle w:val="Heading2"/>
      </w:pPr>
      <w:bookmarkStart w:id="1" w:name="_Toc71665471"/>
      <w:bookmarkStart w:id="2" w:name="_Toc73395145"/>
      <w:bookmarkStart w:id="3" w:name="_Toc74579367"/>
      <w:r w:rsidRPr="00600118">
        <w:t>Introduction</w:t>
      </w:r>
      <w:bookmarkEnd w:id="1"/>
      <w:bookmarkEnd w:id="2"/>
      <w:bookmarkEnd w:id="3"/>
    </w:p>
    <w:p w14:paraId="6DFB0496" w14:textId="59412890" w:rsidR="00956B36" w:rsidRPr="004114CD" w:rsidRDefault="00956B36" w:rsidP="00956B36">
      <w:pPr>
        <w:pStyle w:val="Heading1"/>
      </w:pPr>
      <w:bookmarkStart w:id="4" w:name="_Toc74579369"/>
      <w:r>
        <w:lastRenderedPageBreak/>
        <w:t>Wiring Standards</w:t>
      </w:r>
      <w:bookmarkEnd w:id="4"/>
    </w:p>
    <w:p w14:paraId="51EBE04F" w14:textId="76E7441E" w:rsidR="00956B36" w:rsidRDefault="00956B36" w:rsidP="00956B36">
      <w:pPr>
        <w:pStyle w:val="Heading2"/>
      </w:pPr>
      <w:bookmarkStart w:id="5" w:name="_Toc74579370"/>
      <w:r>
        <w:t>Connector genders between electrical components</w:t>
      </w:r>
      <w:bookmarkEnd w:id="5"/>
    </w:p>
    <w:p w14:paraId="61090D3D" w14:textId="77777777" w:rsidR="00956B36" w:rsidRDefault="00956B36" w:rsidP="00956B36">
      <w:r>
        <w:t>All connectors attached to an electrical component/system (PCB, battery, sensor, etc.) from components are male.</w:t>
      </w:r>
    </w:p>
    <w:p w14:paraId="334DD57F" w14:textId="77777777" w:rsidR="00956B36" w:rsidRDefault="00956B36" w:rsidP="00956B36">
      <w:r>
        <w:t>[Add analogy about islands and bridges]</w:t>
      </w:r>
    </w:p>
    <w:p w14:paraId="4C043809" w14:textId="77777777" w:rsidR="00956B36" w:rsidRPr="00025D1F" w:rsidRDefault="00956B36" w:rsidP="00956B36">
      <w:r>
        <w:t xml:space="preserve">All bridging cables/wires are female. </w:t>
      </w:r>
    </w:p>
    <w:p w14:paraId="58E6955F" w14:textId="77777777" w:rsidR="00956B36" w:rsidRDefault="00956B36" w:rsidP="00956B36">
      <w:pPr>
        <w:keepNext/>
        <w:jc w:val="center"/>
      </w:pPr>
      <w:r w:rsidRPr="00D214BA">
        <w:rPr>
          <w:noProof/>
        </w:rPr>
        <w:drawing>
          <wp:inline distT="0" distB="0" distL="0" distR="0" wp14:anchorId="7A2FAFCD" wp14:editId="12784E3A">
            <wp:extent cx="6858000" cy="38608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5121" w14:textId="0920B5B4" w:rsidR="00956B36" w:rsidRDefault="00956B36" w:rsidP="00956B36">
      <w:pPr>
        <w:pStyle w:val="Caption"/>
      </w:pPr>
      <w:r>
        <w:t xml:space="preserve">Figure </w:t>
      </w:r>
      <w:fldSimple w:instr=" SEQ Figure \* ARABIC ">
        <w:r w:rsidR="00FF68A0">
          <w:rPr>
            <w:noProof/>
          </w:rPr>
          <w:t>1</w:t>
        </w:r>
      </w:fldSimple>
      <w:r>
        <w:t>: High-level overview of electrical wiring</w:t>
      </w:r>
    </w:p>
    <w:p w14:paraId="311E1CE1" w14:textId="77777777" w:rsidR="00956B36" w:rsidRDefault="00956B36" w:rsidP="00956B36">
      <w:bookmarkStart w:id="6" w:name="_Toc74579371"/>
    </w:p>
    <w:p w14:paraId="6B46BEEC" w14:textId="212D32CE" w:rsidR="00956B36" w:rsidRDefault="00956B36" w:rsidP="00956B36">
      <w:pPr>
        <w:pStyle w:val="Heading2"/>
      </w:pPr>
      <w:r>
        <w:t>Securing wires</w:t>
      </w:r>
      <w:bookmarkEnd w:id="6"/>
    </w:p>
    <w:p w14:paraId="1417661D" w14:textId="77777777" w:rsidR="00956B36" w:rsidRPr="00BB0652" w:rsidRDefault="00956B36" w:rsidP="00956B36">
      <w:r>
        <w:t xml:space="preserve">Wires are secured to the car by zip ties. The zip ties typically go through mounting tabs on the car, but also go around the chassis frame. </w:t>
      </w:r>
    </w:p>
    <w:p w14:paraId="60B51C1B" w14:textId="5E02BEB5" w:rsidR="00956B36" w:rsidRDefault="00956B36" w:rsidP="00956B36">
      <w:pPr>
        <w:pStyle w:val="Heading1"/>
      </w:pPr>
      <w:bookmarkStart w:id="7" w:name="_Toc74579372"/>
      <w:r>
        <w:lastRenderedPageBreak/>
        <w:t>Connector Pinout Standards</w:t>
      </w:r>
      <w:bookmarkEnd w:id="7"/>
    </w:p>
    <w:p w14:paraId="1F043325" w14:textId="2A5B1699" w:rsidR="00956B36" w:rsidRDefault="00956B36" w:rsidP="00956B36">
      <w:pPr>
        <w:pStyle w:val="Heading2"/>
      </w:pPr>
      <w:bookmarkStart w:id="8" w:name="_Toc74579373"/>
      <w:r>
        <w:t>Introduction</w:t>
      </w:r>
      <w:bookmarkEnd w:id="8"/>
    </w:p>
    <w:p w14:paraId="7F2AC52A" w14:textId="77777777" w:rsidR="00956B36" w:rsidRPr="006C432C" w:rsidRDefault="00956B36" w:rsidP="00956B36">
      <w:r>
        <w:t>A few key rules:</w:t>
      </w:r>
    </w:p>
    <w:p w14:paraId="26DADB57" w14:textId="77777777" w:rsidR="00956B36" w:rsidRDefault="00956B36" w:rsidP="00956B36">
      <w:pPr>
        <w:pStyle w:val="ListParagraph"/>
        <w:numPr>
          <w:ilvl w:val="0"/>
          <w:numId w:val="17"/>
        </w:numPr>
        <w:spacing w:after="160"/>
      </w:pPr>
      <w:r>
        <w:t>If a custom color/pin pattern is used, include the connector diagram and pinout table in the relevant project’s documentation.</w:t>
      </w:r>
    </w:p>
    <w:p w14:paraId="351D4E7B" w14:textId="77777777" w:rsidR="00956B36" w:rsidRDefault="00956B36" w:rsidP="00956B36">
      <w:pPr>
        <w:pStyle w:val="ListParagraph"/>
      </w:pPr>
    </w:p>
    <w:p w14:paraId="40588F2A" w14:textId="037EB431" w:rsidR="00956B36" w:rsidRDefault="00956B36" w:rsidP="00956B36">
      <w:pPr>
        <w:pStyle w:val="Heading2"/>
      </w:pPr>
      <w:bookmarkStart w:id="9" w:name="_Toc74579374"/>
      <w:r>
        <w:t>XT30</w:t>
      </w:r>
      <w:bookmarkEnd w:id="9"/>
    </w:p>
    <w:p w14:paraId="207906DE" w14:textId="573CE285" w:rsidR="00956B36" w:rsidRDefault="00956B36" w:rsidP="00956B36">
      <w:pPr>
        <w:keepNext/>
        <w:jc w:val="center"/>
      </w:pPr>
      <w:r w:rsidRPr="00E514EF">
        <w:rPr>
          <w:noProof/>
        </w:rPr>
        <w:drawing>
          <wp:inline distT="0" distB="0" distL="0" distR="0" wp14:anchorId="2C5DB933" wp14:editId="2296A0DC">
            <wp:extent cx="3591396" cy="1332807"/>
            <wp:effectExtent l="0" t="0" r="0" b="1270"/>
            <wp:docPr id="4" name="Picture 4" descr="A picture containing music, whistle, kazoo, p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music, whistle, kazoo, pi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404" cy="13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FB6414" w14:paraId="3787A2DC" w14:textId="77777777" w:rsidTr="00754164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7D657178" w14:textId="6941B66B" w:rsidR="00FB6414" w:rsidRDefault="00FB6414" w:rsidP="00754164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37BF0DF8" w14:textId="3FAB5B1E" w:rsidR="00FB6414" w:rsidRDefault="00FB6414" w:rsidP="00754164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5E09267F" w14:textId="4304D503" w:rsidR="00956B36" w:rsidRDefault="00956B36" w:rsidP="00956B36">
      <w:pPr>
        <w:pStyle w:val="Caption"/>
      </w:pPr>
      <w:r>
        <w:t xml:space="preserve">Figure </w:t>
      </w:r>
      <w:fldSimple w:instr=" SEQ Figure \* ARABIC ">
        <w:r w:rsidR="00FF68A0">
          <w:rPr>
            <w:noProof/>
          </w:rPr>
          <w:t>2</w:t>
        </w:r>
      </w:fldSimple>
      <w:r>
        <w:t>: XT30 Connectors</w:t>
      </w:r>
    </w:p>
    <w:p w14:paraId="2016CAA7" w14:textId="77777777" w:rsidR="00956B36" w:rsidRDefault="00956B36" w:rsidP="00956B36">
      <w:pPr>
        <w:jc w:val="center"/>
      </w:pPr>
    </w:p>
    <w:p w14:paraId="25692D74" w14:textId="77777777" w:rsidR="00956B36" w:rsidRPr="00E514EF" w:rsidRDefault="00956B36" w:rsidP="00CA1831">
      <w:pPr>
        <w:pStyle w:val="Heading4"/>
        <w:jc w:val="center"/>
      </w:pPr>
      <w:bookmarkStart w:id="10" w:name="_Toc74579375"/>
      <w:r>
        <w:t>Power</w:t>
      </w:r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956B36" w:rsidRPr="00482185" w14:paraId="7FB98224" w14:textId="77777777" w:rsidTr="009F7078">
        <w:trPr>
          <w:trHeight w:val="406"/>
          <w:jc w:val="center"/>
        </w:trPr>
        <w:tc>
          <w:tcPr>
            <w:tcW w:w="777" w:type="dxa"/>
          </w:tcPr>
          <w:p w14:paraId="4F018B3D" w14:textId="77777777" w:rsidR="00956B36" w:rsidRPr="00482185" w:rsidRDefault="00956B36" w:rsidP="00CA1831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094783AC" w14:textId="77777777" w:rsidR="00956B36" w:rsidRPr="00482185" w:rsidRDefault="00956B36" w:rsidP="00CA1831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17930F2A" w14:textId="77777777" w:rsidR="00956B36" w:rsidRPr="00482185" w:rsidRDefault="00956B36" w:rsidP="00CA1831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956B36" w14:paraId="52DB74E2" w14:textId="77777777" w:rsidTr="009F7078">
        <w:trPr>
          <w:trHeight w:val="406"/>
          <w:jc w:val="center"/>
        </w:trPr>
        <w:tc>
          <w:tcPr>
            <w:tcW w:w="777" w:type="dxa"/>
          </w:tcPr>
          <w:p w14:paraId="0AC28EA6" w14:textId="77777777" w:rsidR="00956B36" w:rsidRDefault="00956B36" w:rsidP="00CA1831">
            <w:pPr>
              <w:ind w:firstLine="0"/>
            </w:pPr>
            <w:r>
              <w:t>+</w:t>
            </w:r>
          </w:p>
        </w:tc>
        <w:tc>
          <w:tcPr>
            <w:tcW w:w="1424" w:type="dxa"/>
          </w:tcPr>
          <w:p w14:paraId="64E73B9D" w14:textId="77777777" w:rsidR="00956B36" w:rsidRDefault="00956B36" w:rsidP="00CA1831">
            <w:pPr>
              <w:ind w:firstLine="0"/>
            </w:pPr>
            <w:r>
              <w:t>Red</w:t>
            </w:r>
          </w:p>
        </w:tc>
        <w:tc>
          <w:tcPr>
            <w:tcW w:w="2725" w:type="dxa"/>
          </w:tcPr>
          <w:p w14:paraId="15E6D08D" w14:textId="77777777" w:rsidR="00956B36" w:rsidRDefault="00956B36" w:rsidP="00CA1831">
            <w:pPr>
              <w:ind w:firstLine="0"/>
            </w:pPr>
            <w:r>
              <w:t>Power</w:t>
            </w:r>
          </w:p>
        </w:tc>
      </w:tr>
      <w:tr w:rsidR="00956B36" w14:paraId="5A8B4189" w14:textId="77777777" w:rsidTr="009F7078">
        <w:trPr>
          <w:trHeight w:val="390"/>
          <w:jc w:val="center"/>
        </w:trPr>
        <w:tc>
          <w:tcPr>
            <w:tcW w:w="777" w:type="dxa"/>
          </w:tcPr>
          <w:p w14:paraId="481FDCC4" w14:textId="77777777" w:rsidR="00956B36" w:rsidRDefault="00956B36" w:rsidP="00CA1831">
            <w:pPr>
              <w:ind w:firstLine="0"/>
            </w:pPr>
            <w:r>
              <w:t>-</w:t>
            </w:r>
          </w:p>
        </w:tc>
        <w:tc>
          <w:tcPr>
            <w:tcW w:w="1424" w:type="dxa"/>
          </w:tcPr>
          <w:p w14:paraId="09651CCE" w14:textId="77777777" w:rsidR="00956B36" w:rsidRDefault="00956B36" w:rsidP="00CA1831">
            <w:pPr>
              <w:ind w:firstLine="0"/>
            </w:pPr>
            <w:r>
              <w:t>Black</w:t>
            </w:r>
          </w:p>
        </w:tc>
        <w:tc>
          <w:tcPr>
            <w:tcW w:w="2725" w:type="dxa"/>
          </w:tcPr>
          <w:p w14:paraId="070EB6E6" w14:textId="77777777" w:rsidR="00956B36" w:rsidRDefault="00956B36" w:rsidP="00CA1831">
            <w:pPr>
              <w:ind w:firstLine="0"/>
            </w:pPr>
            <w:r>
              <w:t>Ground</w:t>
            </w:r>
          </w:p>
        </w:tc>
      </w:tr>
    </w:tbl>
    <w:p w14:paraId="2B5E1683" w14:textId="77777777" w:rsidR="00956B36" w:rsidRDefault="00956B36" w:rsidP="00956B36">
      <w:pPr>
        <w:spacing w:line="240" w:lineRule="auto"/>
      </w:pPr>
    </w:p>
    <w:p w14:paraId="53926F17" w14:textId="77777777" w:rsidR="00956B36" w:rsidRPr="00E514EF" w:rsidRDefault="00956B36" w:rsidP="00956B36">
      <w:pPr>
        <w:spacing w:line="240" w:lineRule="auto"/>
      </w:pPr>
    </w:p>
    <w:p w14:paraId="33BC947B" w14:textId="77777777" w:rsidR="00956B36" w:rsidRDefault="00956B36" w:rsidP="00956B36">
      <w:pPr>
        <w:rPr>
          <w:rFonts w:eastAsiaTheme="majorEastAsia" w:cstheme="minorHAns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64990554" w14:textId="1906CBCB" w:rsidR="00956B36" w:rsidRDefault="00B80330" w:rsidP="00956B36">
      <w:pPr>
        <w:pStyle w:val="Heading2"/>
      </w:pPr>
      <w:bookmarkStart w:id="11" w:name="_Toc74579376"/>
      <w:r>
        <w:lastRenderedPageBreak/>
        <w:t xml:space="preserve">Molex </w:t>
      </w:r>
      <w:r w:rsidR="00956B36">
        <w:t>Micro-Fit</w:t>
      </w:r>
      <w:bookmarkEnd w:id="11"/>
      <w:r w:rsidR="00B7080C">
        <w:t xml:space="preserve"> 3.0</w:t>
      </w:r>
    </w:p>
    <w:p w14:paraId="5D6E4EC4" w14:textId="77777777" w:rsidR="00956B36" w:rsidRDefault="00956B36" w:rsidP="00956B36">
      <w:pPr>
        <w:pStyle w:val="Heading3"/>
      </w:pPr>
      <w:bookmarkStart w:id="12" w:name="_Toc74579377"/>
      <w:r>
        <w:t>2-pin</w:t>
      </w:r>
      <w:bookmarkEnd w:id="12"/>
    </w:p>
    <w:p w14:paraId="6BD09A94" w14:textId="171D0CCB" w:rsidR="00956B36" w:rsidRDefault="00956B36" w:rsidP="00956B36">
      <w:pPr>
        <w:keepNext/>
        <w:jc w:val="center"/>
      </w:pPr>
      <w:r>
        <w:rPr>
          <w:noProof/>
        </w:rPr>
        <w:drawing>
          <wp:inline distT="0" distB="0" distL="0" distR="0" wp14:anchorId="07A5EEC4" wp14:editId="03C59CB0">
            <wp:extent cx="3275937" cy="1192987"/>
            <wp:effectExtent l="0" t="0" r="1270" b="7620"/>
            <wp:docPr id="2" name="Picture 2" descr="A picture containing electronics, adap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electronics, adapter, projec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34" cy="119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9"/>
        <w:gridCol w:w="2839"/>
      </w:tblGrid>
      <w:tr w:rsidR="00754164" w14:paraId="188DD458" w14:textId="77777777" w:rsidTr="00754164">
        <w:trPr>
          <w:trHeight w:val="258"/>
          <w:jc w:val="center"/>
        </w:trPr>
        <w:tc>
          <w:tcPr>
            <w:tcW w:w="2839" w:type="dxa"/>
            <w:tcBorders>
              <w:top w:val="nil"/>
              <w:left w:val="nil"/>
              <w:bottom w:val="nil"/>
              <w:right w:val="nil"/>
            </w:tcBorders>
          </w:tcPr>
          <w:p w14:paraId="6E42F183" w14:textId="77777777" w:rsidR="00754164" w:rsidRDefault="00754164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839" w:type="dxa"/>
            <w:tcBorders>
              <w:top w:val="nil"/>
              <w:left w:val="nil"/>
              <w:bottom w:val="nil"/>
              <w:right w:val="nil"/>
            </w:tcBorders>
          </w:tcPr>
          <w:p w14:paraId="19381BC3" w14:textId="77777777" w:rsidR="00754164" w:rsidRDefault="00754164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3CC716C1" w14:textId="19E39202" w:rsidR="00956B36" w:rsidRDefault="00956B36" w:rsidP="00956B36">
      <w:pPr>
        <w:pStyle w:val="Caption"/>
      </w:pPr>
      <w:r>
        <w:t xml:space="preserve">Figure </w:t>
      </w:r>
      <w:fldSimple w:instr=" SEQ Figure \* ARABIC ">
        <w:r w:rsidR="00FF68A0">
          <w:rPr>
            <w:noProof/>
          </w:rPr>
          <w:t>3</w:t>
        </w:r>
      </w:fldSimple>
      <w:r>
        <w:t>: Micro-Fit 2-pin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956B36" w14:paraId="78A14C59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3CC0AEAC" w14:textId="77777777" w:rsidR="00956B36" w:rsidRDefault="00956B36" w:rsidP="00CA1831">
            <w:pPr>
              <w:pStyle w:val="Heading4"/>
              <w:jc w:val="center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469C881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6F9DE0A" w14:textId="77777777" w:rsidR="00956B36" w:rsidRPr="00482185" w:rsidRDefault="00956B36" w:rsidP="00CA1831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AC81280" w14:textId="77777777" w:rsidR="00956B36" w:rsidRPr="00482185" w:rsidRDefault="00956B36" w:rsidP="00CA1831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687AB5C7" w14:textId="77777777" w:rsidR="00956B36" w:rsidRPr="00482185" w:rsidRDefault="00956B36" w:rsidP="00CA1831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6D63D23D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E1E5476" w14:textId="77777777" w:rsidR="00956B36" w:rsidRDefault="00956B36" w:rsidP="00CA1831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C9B3F35" w14:textId="77777777" w:rsidR="00956B36" w:rsidRDefault="00956B36" w:rsidP="00CA1831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AD4B656" w14:textId="77777777" w:rsidR="00956B36" w:rsidRDefault="00956B36" w:rsidP="00FE4732">
                  <w:pPr>
                    <w:ind w:firstLine="0"/>
                  </w:pPr>
                </w:p>
              </w:tc>
            </w:tr>
            <w:tr w:rsidR="00956B36" w14:paraId="72FC5873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29855590" w14:textId="77777777" w:rsidR="00956B36" w:rsidRDefault="00956B36" w:rsidP="00CA1831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7B304243" w14:textId="77777777" w:rsidR="00956B36" w:rsidRDefault="00956B36" w:rsidP="00CA1831">
                  <w:pPr>
                    <w:ind w:firstLine="0"/>
                  </w:pPr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056AF316" w14:textId="77777777" w:rsidR="00956B36" w:rsidRDefault="00956B36" w:rsidP="00CA1831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55DA1C3A" w14:textId="77777777" w:rsidR="00956B36" w:rsidRPr="0074421E" w:rsidRDefault="00956B36" w:rsidP="009F7078"/>
        </w:tc>
        <w:tc>
          <w:tcPr>
            <w:tcW w:w="5258" w:type="dxa"/>
            <w:shd w:val="clear" w:color="auto" w:fill="auto"/>
          </w:tcPr>
          <w:p w14:paraId="2B79BF01" w14:textId="77777777" w:rsidR="00956B36" w:rsidRDefault="00956B36" w:rsidP="009F7078">
            <w:pPr>
              <w:pStyle w:val="Heading4"/>
              <w:outlineLvl w:val="3"/>
            </w:pPr>
          </w:p>
        </w:tc>
      </w:tr>
    </w:tbl>
    <w:p w14:paraId="5EFADB01" w14:textId="77777777" w:rsidR="00956B36" w:rsidRPr="00092DFA" w:rsidRDefault="00956B36" w:rsidP="00956B36"/>
    <w:p w14:paraId="58B0AC20" w14:textId="77777777" w:rsidR="00956B36" w:rsidRDefault="00956B36" w:rsidP="00956B36">
      <w:pPr>
        <w:pStyle w:val="Heading3"/>
      </w:pPr>
      <w:bookmarkStart w:id="13" w:name="_Toc74579378"/>
      <w:r>
        <w:t>3-pin</w:t>
      </w:r>
      <w:bookmarkEnd w:id="13"/>
    </w:p>
    <w:p w14:paraId="0CC81DA5" w14:textId="7B2AB5F8" w:rsidR="00956B36" w:rsidRDefault="00956B36" w:rsidP="00956B36">
      <w:pPr>
        <w:keepNext/>
        <w:jc w:val="center"/>
      </w:pPr>
      <w:r w:rsidRPr="00087582">
        <w:rPr>
          <w:noProof/>
        </w:rPr>
        <w:drawing>
          <wp:inline distT="0" distB="0" distL="0" distR="0" wp14:anchorId="4F18CA5A" wp14:editId="0517C44D">
            <wp:extent cx="4043363" cy="1456734"/>
            <wp:effectExtent l="0" t="0" r="0" b="0"/>
            <wp:docPr id="1" name="Picture 1" descr="A picture containing electronics, battery, adap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, battery, adapter, projec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561" cy="14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9"/>
        <w:gridCol w:w="2839"/>
      </w:tblGrid>
      <w:tr w:rsidR="00754164" w14:paraId="20A2194E" w14:textId="77777777" w:rsidTr="00754164">
        <w:trPr>
          <w:trHeight w:val="258"/>
          <w:jc w:val="center"/>
        </w:trPr>
        <w:tc>
          <w:tcPr>
            <w:tcW w:w="2839" w:type="dxa"/>
            <w:tcBorders>
              <w:top w:val="nil"/>
              <w:left w:val="nil"/>
              <w:bottom w:val="nil"/>
              <w:right w:val="nil"/>
            </w:tcBorders>
          </w:tcPr>
          <w:p w14:paraId="33580F92" w14:textId="77777777" w:rsidR="00754164" w:rsidRDefault="00754164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839" w:type="dxa"/>
            <w:tcBorders>
              <w:top w:val="nil"/>
              <w:left w:val="nil"/>
              <w:bottom w:val="nil"/>
              <w:right w:val="nil"/>
            </w:tcBorders>
          </w:tcPr>
          <w:p w14:paraId="545A209D" w14:textId="77777777" w:rsidR="00754164" w:rsidRDefault="00754164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74260A7F" w14:textId="2FDE6FDF" w:rsidR="00956B36" w:rsidRDefault="00956B36" w:rsidP="00956B36">
      <w:pPr>
        <w:pStyle w:val="Caption"/>
      </w:pPr>
      <w:r>
        <w:t xml:space="preserve">Figure </w:t>
      </w:r>
      <w:fldSimple w:instr=" SEQ Figure \* ARABIC ">
        <w:r w:rsidR="00FF68A0">
          <w:rPr>
            <w:noProof/>
          </w:rPr>
          <w:t>4</w:t>
        </w:r>
      </w:fldSimple>
      <w:r>
        <w:t>: Micro-Fit 3-pin connector</w:t>
      </w:r>
    </w:p>
    <w:p w14:paraId="726D95E2" w14:textId="77777777" w:rsidR="00956B36" w:rsidRPr="00B83BF2" w:rsidRDefault="00956B36" w:rsidP="00956B36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956B36" w14:paraId="19607F61" w14:textId="77777777" w:rsidTr="00B80330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11BE0BB" w14:textId="58A12D3F" w:rsidR="00956B36" w:rsidRPr="00482185" w:rsidRDefault="00956B36" w:rsidP="00B80330">
            <w:pPr>
              <w:pStyle w:val="Heading4"/>
              <w:jc w:val="center"/>
              <w:outlineLvl w:val="3"/>
            </w:pPr>
            <w:bookmarkStart w:id="14" w:name="_Toc74579379"/>
            <w:r w:rsidRPr="00F624EF">
              <w:t>Signal</w:t>
            </w:r>
            <w:bookmarkEnd w:id="14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7DE39AE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58959D9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1148B3AD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2D219F28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5644540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FBB1DF6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879321E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0C849B3E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18214089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1658FE85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F28E398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0EB02FAA" w14:textId="70A6FB0D" w:rsidR="00956B36" w:rsidRDefault="003828AD" w:rsidP="00B80330">
                  <w:pPr>
                    <w:ind w:firstLine="0"/>
                  </w:pPr>
                  <w:r>
                    <w:t>S</w:t>
                  </w:r>
                  <w:r w:rsidR="00956B36">
                    <w:t>ignal</w:t>
                  </w:r>
                </w:p>
              </w:tc>
            </w:tr>
            <w:tr w:rsidR="00956B36" w14:paraId="1455412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EB58EF3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639EF8C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17A79D96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25B1882E" w14:textId="77777777" w:rsidR="00956B36" w:rsidRDefault="00956B36" w:rsidP="009F7078"/>
        </w:tc>
        <w:tc>
          <w:tcPr>
            <w:tcW w:w="5258" w:type="dxa"/>
            <w:shd w:val="clear" w:color="auto" w:fill="auto"/>
          </w:tcPr>
          <w:p w14:paraId="4B6237F0" w14:textId="77777777" w:rsidR="003828AD" w:rsidRDefault="003828AD" w:rsidP="003828AD">
            <w:pPr>
              <w:pStyle w:val="Heading4"/>
              <w:jc w:val="center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3828AD" w14:paraId="2A9249BB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1208C9C8" w14:textId="77777777" w:rsidR="003828AD" w:rsidRPr="00482185" w:rsidRDefault="003828AD" w:rsidP="003828AD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631BE17" w14:textId="77777777" w:rsidR="003828AD" w:rsidRPr="00482185" w:rsidRDefault="003828AD" w:rsidP="003828AD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6D5680A6" w14:textId="77777777" w:rsidR="003828AD" w:rsidRPr="00482185" w:rsidRDefault="003828AD" w:rsidP="003828AD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3828AD" w14:paraId="6C35F6EE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4923544A" w14:textId="77777777" w:rsidR="003828AD" w:rsidRDefault="003828AD" w:rsidP="003828AD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B656E0D" w14:textId="77777777" w:rsidR="003828AD" w:rsidRDefault="003828AD" w:rsidP="003828AD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2D3BDA64" w14:textId="77777777" w:rsidR="003828AD" w:rsidRDefault="003828AD" w:rsidP="003828AD"/>
              </w:tc>
            </w:tr>
            <w:tr w:rsidR="003828AD" w14:paraId="641BA7CE" w14:textId="77777777" w:rsidTr="0089205E">
              <w:trPr>
                <w:trHeight w:val="390"/>
              </w:trPr>
              <w:tc>
                <w:tcPr>
                  <w:tcW w:w="777" w:type="dxa"/>
                </w:tcPr>
                <w:p w14:paraId="6D4F0909" w14:textId="77777777" w:rsidR="003828AD" w:rsidRDefault="003828AD" w:rsidP="003828AD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C1A92C9" w14:textId="77777777" w:rsidR="003828AD" w:rsidRDefault="003828AD" w:rsidP="003828AD">
                  <w:pPr>
                    <w:ind w:firstLine="0"/>
                  </w:pPr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727DEDE0" w14:textId="77777777" w:rsidR="003828AD" w:rsidRDefault="003828AD" w:rsidP="003828AD"/>
              </w:tc>
            </w:tr>
            <w:tr w:rsidR="003828AD" w14:paraId="0A659D48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14016660" w14:textId="77777777" w:rsidR="003828AD" w:rsidRDefault="003828AD" w:rsidP="003828AD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14C130DE" w14:textId="77777777" w:rsidR="003828AD" w:rsidRDefault="003828AD" w:rsidP="003828AD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27C6CC5" w14:textId="77777777" w:rsidR="003828AD" w:rsidRDefault="003828AD" w:rsidP="003828AD"/>
              </w:tc>
            </w:tr>
          </w:tbl>
          <w:p w14:paraId="25CF363D" w14:textId="77777777" w:rsidR="00956B36" w:rsidRDefault="00956B36" w:rsidP="009F7078"/>
        </w:tc>
      </w:tr>
      <w:tr w:rsidR="003828AD" w14:paraId="2D32C4E6" w14:textId="77777777" w:rsidTr="00B80330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E66B1A5" w14:textId="77777777" w:rsidR="003828AD" w:rsidRPr="0074421E" w:rsidRDefault="003828AD" w:rsidP="009F7078"/>
        </w:tc>
        <w:tc>
          <w:tcPr>
            <w:tcW w:w="5258" w:type="dxa"/>
            <w:shd w:val="clear" w:color="auto" w:fill="auto"/>
          </w:tcPr>
          <w:p w14:paraId="44B9F682" w14:textId="77777777" w:rsidR="003828AD" w:rsidRDefault="003828AD" w:rsidP="009F7078">
            <w:pPr>
              <w:pStyle w:val="Heading4"/>
              <w:outlineLvl w:val="3"/>
            </w:pPr>
          </w:p>
        </w:tc>
      </w:tr>
    </w:tbl>
    <w:p w14:paraId="34FC2433" w14:textId="419317A1" w:rsidR="00956B36" w:rsidRDefault="00956B36" w:rsidP="003828AD">
      <w:pPr>
        <w:ind w:firstLine="0"/>
      </w:pPr>
    </w:p>
    <w:p w14:paraId="48059331" w14:textId="77777777" w:rsidR="00956B36" w:rsidRDefault="00956B36" w:rsidP="00956B36">
      <w:pPr>
        <w:pStyle w:val="Heading3"/>
      </w:pPr>
      <w:bookmarkStart w:id="15" w:name="_Toc74579381"/>
      <w:r>
        <w:lastRenderedPageBreak/>
        <w:t>4-pin</w:t>
      </w:r>
      <w:bookmarkEnd w:id="15"/>
    </w:p>
    <w:p w14:paraId="18EC9067" w14:textId="349FF215" w:rsidR="00956B36" w:rsidRDefault="00956B36" w:rsidP="00956B36">
      <w:pPr>
        <w:keepNext/>
        <w:jc w:val="center"/>
      </w:pPr>
      <w:r w:rsidRPr="00087582">
        <w:rPr>
          <w:noProof/>
        </w:rPr>
        <w:drawing>
          <wp:inline distT="0" distB="0" distL="0" distR="0" wp14:anchorId="7BD27D22" wp14:editId="55178646">
            <wp:extent cx="4162425" cy="1638762"/>
            <wp:effectExtent l="0" t="0" r="0" b="0"/>
            <wp:docPr id="9" name="Picture 9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electronics, adap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215" cy="16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754164" w14:paraId="47182E85" w14:textId="77777777" w:rsidTr="0089205E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41AED8CE" w14:textId="77777777" w:rsidR="00754164" w:rsidRDefault="00754164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6BC030AC" w14:textId="77777777" w:rsidR="00754164" w:rsidRDefault="00754164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466C6B7A" w14:textId="266AD723" w:rsidR="00956B36" w:rsidRDefault="00956B36" w:rsidP="00956B36">
      <w:pPr>
        <w:pStyle w:val="Caption"/>
      </w:pPr>
      <w:r>
        <w:t xml:space="preserve">Figure </w:t>
      </w:r>
      <w:fldSimple w:instr=" SEQ Figure \* ARABIC ">
        <w:r w:rsidR="00FF68A0">
          <w:rPr>
            <w:noProof/>
          </w:rPr>
          <w:t>5</w:t>
        </w:r>
      </w:fldSimple>
      <w:r>
        <w:t>: Micro-Fit 4-pin connector</w:t>
      </w:r>
    </w:p>
    <w:p w14:paraId="4863F9AB" w14:textId="77777777" w:rsidR="00956B36" w:rsidRPr="00B83BF2" w:rsidRDefault="00956B36" w:rsidP="00956B36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956B36" w14:paraId="33779A99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3E6DE080" w14:textId="77777777" w:rsidR="00956B36" w:rsidRPr="00482185" w:rsidRDefault="00956B36" w:rsidP="00956B36">
            <w:pPr>
              <w:pStyle w:val="Heading4"/>
              <w:jc w:val="center"/>
              <w:outlineLvl w:val="3"/>
            </w:pPr>
            <w:bookmarkStart w:id="16" w:name="_Toc74579382"/>
            <w:r>
              <w:t>I2C</w:t>
            </w:r>
            <w:bookmarkEnd w:id="16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3DB70165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84A5E00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804F51F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13C9F45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7C3785B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30BD45C0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829AA38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21740D86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5A38739F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79120550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4362B8B0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D53FDB2" w14:textId="77777777" w:rsidR="00956B36" w:rsidRDefault="00956B36" w:rsidP="00B80330">
                  <w:pPr>
                    <w:ind w:firstLine="0"/>
                  </w:pPr>
                  <w:r>
                    <w:t>I2C Data (SDA)</w:t>
                  </w:r>
                </w:p>
              </w:tc>
            </w:tr>
            <w:tr w:rsidR="00956B36" w14:paraId="3272834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2B8926C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3DD61625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91C6C45" w14:textId="77777777" w:rsidR="00956B36" w:rsidRDefault="00956B36" w:rsidP="00B80330">
                  <w:pPr>
                    <w:ind w:firstLine="0"/>
                  </w:pPr>
                  <w:r>
                    <w:t>I2C Clock (SCL)</w:t>
                  </w:r>
                </w:p>
              </w:tc>
            </w:tr>
            <w:tr w:rsidR="00956B36" w14:paraId="686C1B6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E244B48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01690458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34D848C2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16655851" w14:textId="77777777" w:rsidR="00956B36" w:rsidRDefault="00956B36" w:rsidP="009F7078"/>
        </w:tc>
        <w:tc>
          <w:tcPr>
            <w:tcW w:w="5258" w:type="dxa"/>
            <w:shd w:val="clear" w:color="auto" w:fill="auto"/>
          </w:tcPr>
          <w:p w14:paraId="48F9D545" w14:textId="77777777" w:rsidR="00956B36" w:rsidRDefault="00956B36" w:rsidP="009F7078"/>
        </w:tc>
      </w:tr>
      <w:tr w:rsidR="00956B36" w14:paraId="59E5832E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3955E64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41C3006F" w14:textId="13199766" w:rsidR="00956B36" w:rsidRPr="00482185" w:rsidRDefault="00956B36" w:rsidP="00956B36">
            <w:pPr>
              <w:pStyle w:val="Heading4"/>
              <w:jc w:val="center"/>
              <w:outlineLvl w:val="3"/>
            </w:pPr>
            <w:r w:rsidRPr="00956B36">
              <w:t>Strain Gauge PCB Input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4C98A6FC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0F4877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FFE3566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653816B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74956C83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74AE578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2F51F0DB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7591C73D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35F566B2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2370D973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B52CDFF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72B57278" w14:textId="7732E26A" w:rsidR="00956B36" w:rsidRDefault="00956B36" w:rsidP="00B80330">
                  <w:pPr>
                    <w:ind w:firstLine="0"/>
                  </w:pPr>
                  <w:r>
                    <w:t>A+</w:t>
                  </w:r>
                </w:p>
              </w:tc>
            </w:tr>
            <w:tr w:rsidR="00956B36" w14:paraId="7BF7E6F2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2271934E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7A2CEC9A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287DC4E9" w14:textId="04899DA9" w:rsidR="00956B36" w:rsidRDefault="00956B36" w:rsidP="00B80330">
                  <w:pPr>
                    <w:ind w:firstLine="0"/>
                  </w:pPr>
                  <w:r>
                    <w:t>A-</w:t>
                  </w:r>
                </w:p>
              </w:tc>
            </w:tr>
            <w:tr w:rsidR="00956B36" w14:paraId="793E137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063DCFA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422167D1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1698A6A7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329B618E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462970CE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4F887255" w14:textId="6DEF79E8" w:rsidR="00956B36" w:rsidRPr="00482185" w:rsidRDefault="00956B36" w:rsidP="00956B36">
            <w:pPr>
              <w:pStyle w:val="Heading4"/>
              <w:jc w:val="center"/>
              <w:outlineLvl w:val="3"/>
            </w:pPr>
            <w:r w:rsidRPr="00956B36">
              <w:t>Strain Gauge PCB Output Signal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60E32FEE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09712B3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EB54579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B373B1B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78DEF96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6B2B55A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10E3E2CA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1800F7D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125537E4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1D132A88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35360C7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0B45CB4" w14:textId="7DFD4493" w:rsidR="00956B36" w:rsidRPr="00956B36" w:rsidRDefault="00956B36" w:rsidP="00B80330">
                  <w:pPr>
                    <w:ind w:firstLine="0"/>
                  </w:pPr>
                  <w:proofErr w:type="spellStart"/>
                  <w:r>
                    <w:t>V</w:t>
                  </w:r>
                  <w:r>
                    <w:rPr>
                      <w:vertAlign w:val="subscript"/>
                    </w:rPr>
                    <w:t>out</w:t>
                  </w:r>
                  <w:proofErr w:type="spellEnd"/>
                </w:p>
              </w:tc>
            </w:tr>
            <w:tr w:rsidR="00956B36" w14:paraId="5C2F66F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A4DEFC8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AF4B036" w14:textId="7ADD07EF" w:rsidR="00956B36" w:rsidRDefault="00956B36" w:rsidP="00B80330">
                  <w:pPr>
                    <w:ind w:firstLine="0"/>
                  </w:pPr>
                  <w:r>
                    <w:t>N/A</w:t>
                  </w:r>
                </w:p>
              </w:tc>
              <w:tc>
                <w:tcPr>
                  <w:tcW w:w="2725" w:type="dxa"/>
                </w:tcPr>
                <w:p w14:paraId="2818D851" w14:textId="11966823" w:rsidR="00956B36" w:rsidRDefault="00956B36" w:rsidP="00B80330">
                  <w:pPr>
                    <w:ind w:firstLine="0"/>
                  </w:pPr>
                  <w:r>
                    <w:t>N/A</w:t>
                  </w:r>
                </w:p>
              </w:tc>
            </w:tr>
            <w:tr w:rsidR="00956B36" w14:paraId="33C0B7BD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218D7C14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4BDDD226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17D3CF34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0DFA6446" w14:textId="77777777" w:rsidR="00956B36" w:rsidRDefault="00956B36" w:rsidP="00956B36"/>
        </w:tc>
      </w:tr>
      <w:tr w:rsidR="00956B36" w14:paraId="73E0CAC0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C5BFD09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6007009C" w14:textId="2FE90B3B" w:rsidR="00956B36" w:rsidRPr="00482185" w:rsidRDefault="00956B36" w:rsidP="00956B36">
            <w:pPr>
              <w:pStyle w:val="Heading4"/>
              <w:jc w:val="center"/>
              <w:outlineLvl w:val="3"/>
            </w:pPr>
            <w:r w:rsidRPr="00956B36">
              <w:t>Aux DAQ Serial (RX/TX)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135CC52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7AF3F4F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91C7CFC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4F3ADBC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0EC9A23C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903A043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4B280E4B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5AB938EC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41F82597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68618BDF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13FCD12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07AAE3F7" w14:textId="0BB8433C" w:rsidR="00956B36" w:rsidRDefault="00956B36" w:rsidP="00B80330">
                  <w:pPr>
                    <w:ind w:firstLine="0"/>
                  </w:pPr>
                  <w:r>
                    <w:t>RX</w:t>
                  </w:r>
                </w:p>
              </w:tc>
            </w:tr>
            <w:tr w:rsidR="00956B36" w14:paraId="26CDE79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7C6F34C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5670A03F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39C07178" w14:textId="66E05A64" w:rsidR="00956B36" w:rsidRDefault="00956B36" w:rsidP="00B80330">
                  <w:pPr>
                    <w:ind w:firstLine="0"/>
                  </w:pPr>
                  <w:r>
                    <w:t>TX</w:t>
                  </w:r>
                </w:p>
              </w:tc>
            </w:tr>
            <w:tr w:rsidR="00956B36" w14:paraId="5B3EE0C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43AE513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2272D37C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A27FDC3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32924D57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16422250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022B1FBF" w14:textId="5081BF75" w:rsidR="00956B36" w:rsidRPr="00482185" w:rsidRDefault="00956B36" w:rsidP="00956B36">
            <w:pPr>
              <w:pStyle w:val="Heading4"/>
              <w:jc w:val="center"/>
              <w:outlineLvl w:val="3"/>
            </w:pPr>
            <w:r w:rsidRPr="00956B36">
              <w:tab/>
            </w:r>
            <w:r w:rsidRPr="00956B36">
              <w:tab/>
              <w:t>Dashboard Serial (RX/TX)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1435FD16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B6D9D34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4734C449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4E5B00AE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3D51FA26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63B01B7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50BDC9AF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BEF1053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468B2D3E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0CF64DEA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017AFC5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07BF0764" w14:textId="255BA1FC" w:rsidR="00956B36" w:rsidRDefault="00956B36" w:rsidP="00B80330">
                  <w:pPr>
                    <w:ind w:firstLine="0"/>
                  </w:pPr>
                  <w:r>
                    <w:t>TX</w:t>
                  </w:r>
                </w:p>
              </w:tc>
            </w:tr>
            <w:tr w:rsidR="00956B36" w14:paraId="1DAFED2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45379EA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7178F067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7AB9CEC" w14:textId="15510B0B" w:rsidR="00956B36" w:rsidRDefault="00956B36" w:rsidP="00B80330">
                  <w:pPr>
                    <w:ind w:firstLine="0"/>
                  </w:pPr>
                  <w:r>
                    <w:t>RX</w:t>
                  </w:r>
                </w:p>
              </w:tc>
            </w:tr>
            <w:tr w:rsidR="00956B36" w14:paraId="75C8F96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12A3F86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4CD3B44C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70B89F6D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31ADCEBC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</w:tr>
      <w:tr w:rsidR="00956B36" w14:paraId="32E77385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658D7A83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7FA1F357" w14:textId="4B6B8CBA" w:rsidR="00956B36" w:rsidRPr="00482185" w:rsidRDefault="00B80330" w:rsidP="00956B36">
            <w:pPr>
              <w:pStyle w:val="Heading4"/>
              <w:jc w:val="center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3BBE0F38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3014533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2C85AE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3B54B55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0FE0429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55AA2CD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1244295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671AF2C4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12687534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296763B0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7E681FB0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7B94B173" w14:textId="77777777" w:rsidR="00956B36" w:rsidRDefault="00956B36" w:rsidP="00B80330">
                  <w:pPr>
                    <w:ind w:firstLine="0"/>
                  </w:pPr>
                </w:p>
              </w:tc>
            </w:tr>
            <w:tr w:rsidR="00956B36" w14:paraId="09175768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C64F912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58B415AF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0FB0B4DE" w14:textId="77777777" w:rsidR="00956B36" w:rsidRDefault="00956B36" w:rsidP="00B80330">
                  <w:pPr>
                    <w:ind w:firstLine="0"/>
                  </w:pPr>
                </w:p>
              </w:tc>
            </w:tr>
            <w:tr w:rsidR="00956B36" w14:paraId="64E264A6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F80F171" w14:textId="77777777" w:rsidR="00956B36" w:rsidRDefault="00956B36" w:rsidP="00B80330">
                  <w:pPr>
                    <w:ind w:firstLine="0"/>
                  </w:pPr>
                  <w:r>
                    <w:lastRenderedPageBreak/>
                    <w:t>4</w:t>
                  </w:r>
                </w:p>
              </w:tc>
              <w:tc>
                <w:tcPr>
                  <w:tcW w:w="1424" w:type="dxa"/>
                </w:tcPr>
                <w:p w14:paraId="70BB72E2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2334B73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5D42F0FB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6C23C272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</w:tr>
    </w:tbl>
    <w:p w14:paraId="06A8123F" w14:textId="77777777" w:rsidR="00956B36" w:rsidRDefault="00956B36" w:rsidP="00956B36"/>
    <w:p w14:paraId="78D0B9F9" w14:textId="77777777" w:rsidR="00956B36" w:rsidRDefault="00956B36" w:rsidP="00956B36">
      <w:pPr>
        <w:pStyle w:val="Heading3"/>
      </w:pPr>
      <w:bookmarkStart w:id="17" w:name="_Toc74579385"/>
      <w:r>
        <w:t>6-pin</w:t>
      </w:r>
      <w:bookmarkEnd w:id="17"/>
    </w:p>
    <w:p w14:paraId="48451828" w14:textId="77777777" w:rsidR="003828AD" w:rsidRDefault="00956B36" w:rsidP="00956B36">
      <w:pPr>
        <w:keepNext/>
        <w:jc w:val="center"/>
      </w:pPr>
      <w:r w:rsidRPr="00087582">
        <w:rPr>
          <w:noProof/>
        </w:rPr>
        <w:drawing>
          <wp:inline distT="0" distB="0" distL="0" distR="0" wp14:anchorId="02870E44" wp14:editId="123AEA39">
            <wp:extent cx="4772025" cy="2037832"/>
            <wp:effectExtent l="0" t="0" r="0" b="635"/>
            <wp:docPr id="8" name="Picture 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lectronic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3210" cy="20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3828AD" w14:paraId="2CC40702" w14:textId="77777777" w:rsidTr="0089205E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1DBC8668" w14:textId="77777777" w:rsidR="003828AD" w:rsidRDefault="003828AD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647D0F62" w14:textId="77777777" w:rsidR="003828AD" w:rsidRDefault="003828AD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6F6D3A05" w14:textId="43F0B823" w:rsidR="00956B36" w:rsidRDefault="00956B36" w:rsidP="00956B36">
      <w:pPr>
        <w:pStyle w:val="Caption"/>
      </w:pPr>
      <w:r>
        <w:t xml:space="preserve">Figure </w:t>
      </w:r>
      <w:fldSimple w:instr=" SEQ Figure \* ARABIC ">
        <w:r w:rsidR="00FF68A0">
          <w:rPr>
            <w:noProof/>
          </w:rPr>
          <w:t>6</w:t>
        </w:r>
      </w:fldSimple>
      <w:r>
        <w:t>: Micro-Fit</w:t>
      </w:r>
      <w:r w:rsidRPr="009F7405">
        <w:t xml:space="preserve"> </w:t>
      </w:r>
      <w:r>
        <w:t>6</w:t>
      </w:r>
      <w:r w:rsidRPr="009F7405">
        <w:t>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956B36" w14:paraId="56909D52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4C57BACA" w14:textId="77777777" w:rsidR="00956B36" w:rsidRPr="00482185" w:rsidRDefault="00956B36" w:rsidP="00956B36">
            <w:pPr>
              <w:pStyle w:val="Heading4"/>
              <w:jc w:val="center"/>
              <w:outlineLvl w:val="3"/>
            </w:pPr>
            <w:bookmarkStart w:id="18" w:name="_Toc74579386"/>
            <w:r>
              <w:t>SPI</w:t>
            </w:r>
            <w:bookmarkEnd w:id="18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012E4B9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CA5C3A7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5E4FC990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35F488BB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75804560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816E201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50E92DC2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C8D5846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22B79041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54F26CCF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734521A1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E2814ED" w14:textId="77777777" w:rsidR="00956B36" w:rsidRDefault="00956B36" w:rsidP="00B80330">
                  <w:pPr>
                    <w:ind w:firstLine="0"/>
                  </w:pPr>
                  <w:r>
                    <w:t>MOSI/SDI</w:t>
                  </w:r>
                </w:p>
              </w:tc>
            </w:tr>
            <w:tr w:rsidR="00956B36" w14:paraId="7423686C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725E461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03B7441E" w14:textId="77777777" w:rsidR="00956B36" w:rsidRDefault="00956B36" w:rsidP="00B80330">
                  <w:pPr>
                    <w:ind w:firstLine="0"/>
                  </w:pPr>
                  <w:r>
                    <w:t>Blue</w:t>
                  </w:r>
                </w:p>
              </w:tc>
              <w:tc>
                <w:tcPr>
                  <w:tcW w:w="2725" w:type="dxa"/>
                </w:tcPr>
                <w:p w14:paraId="28BCF583" w14:textId="77777777" w:rsidR="00956B36" w:rsidRDefault="00956B36" w:rsidP="00B80330">
                  <w:pPr>
                    <w:ind w:firstLine="0"/>
                  </w:pPr>
                  <w:r>
                    <w:t>MISO/SDO</w:t>
                  </w:r>
                </w:p>
              </w:tc>
            </w:tr>
            <w:tr w:rsidR="00956B36" w14:paraId="51A2F0D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D69DC2B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1300483" w14:textId="77777777" w:rsidR="00956B36" w:rsidRDefault="00956B36" w:rsidP="00B80330">
                  <w:pPr>
                    <w:ind w:firstLine="0"/>
                  </w:pPr>
                  <w:r>
                    <w:t>Orange</w:t>
                  </w:r>
                </w:p>
              </w:tc>
              <w:tc>
                <w:tcPr>
                  <w:tcW w:w="2725" w:type="dxa"/>
                </w:tcPr>
                <w:p w14:paraId="1A29D37C" w14:textId="77777777" w:rsidR="00956B36" w:rsidRDefault="00956B36" w:rsidP="00B80330">
                  <w:pPr>
                    <w:ind w:firstLine="0"/>
                  </w:pPr>
                  <w:r>
                    <w:t>Serial clock (SCK)</w:t>
                  </w:r>
                </w:p>
              </w:tc>
            </w:tr>
            <w:tr w:rsidR="00956B36" w14:paraId="0FCAC99D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2FF7705" w14:textId="77777777" w:rsidR="00956B36" w:rsidRDefault="00956B36" w:rsidP="00B80330">
                  <w:pPr>
                    <w:ind w:firstLine="0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4D85FD1E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284C3CF2" w14:textId="77777777" w:rsidR="00956B36" w:rsidRDefault="00956B36" w:rsidP="00B80330">
                  <w:pPr>
                    <w:ind w:firstLine="0"/>
                  </w:pPr>
                  <w:r>
                    <w:t>Chip select (CS)</w:t>
                  </w:r>
                </w:p>
              </w:tc>
            </w:tr>
            <w:tr w:rsidR="00956B36" w14:paraId="3E20E2F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1A53A43" w14:textId="77777777" w:rsidR="00956B36" w:rsidRDefault="00956B36" w:rsidP="00B80330">
                  <w:pPr>
                    <w:ind w:firstLine="0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6AB91F50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AF32D62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0EAFF9D2" w14:textId="77777777" w:rsidR="00956B36" w:rsidRDefault="00956B36" w:rsidP="009F7078"/>
        </w:tc>
        <w:tc>
          <w:tcPr>
            <w:tcW w:w="5258" w:type="dxa"/>
            <w:shd w:val="clear" w:color="auto" w:fill="auto"/>
          </w:tcPr>
          <w:p w14:paraId="100FA9D6" w14:textId="77777777" w:rsidR="00956B36" w:rsidRPr="00482185" w:rsidRDefault="00956B36" w:rsidP="00956B36">
            <w:pPr>
              <w:pStyle w:val="Heading4"/>
              <w:jc w:val="center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034B365E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3F3213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14E8788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CB267F7" w14:textId="77777777" w:rsidR="00956B36" w:rsidRPr="00482185" w:rsidRDefault="00956B36" w:rsidP="00B80330">
                  <w:pPr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5F063565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7715A22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529BCE14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3E3DAC42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693AF68E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0C3B403B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81BD76C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F2428B8" w14:textId="77777777" w:rsidR="00956B36" w:rsidRDefault="00956B36" w:rsidP="00B80330"/>
              </w:tc>
            </w:tr>
            <w:tr w:rsidR="00956B36" w14:paraId="3CFD82C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6118C04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3A35348B" w14:textId="77777777" w:rsidR="00956B36" w:rsidRDefault="00956B36" w:rsidP="00B80330">
                  <w:pPr>
                    <w:ind w:firstLine="0"/>
                  </w:pPr>
                  <w:r>
                    <w:t>Blue</w:t>
                  </w:r>
                </w:p>
              </w:tc>
              <w:tc>
                <w:tcPr>
                  <w:tcW w:w="2725" w:type="dxa"/>
                </w:tcPr>
                <w:p w14:paraId="262D9017" w14:textId="77777777" w:rsidR="00956B36" w:rsidRDefault="00956B36" w:rsidP="00B80330"/>
              </w:tc>
            </w:tr>
            <w:tr w:rsidR="00956B36" w14:paraId="7D7BBF80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48F87AD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154E132" w14:textId="77777777" w:rsidR="00956B36" w:rsidRDefault="00956B36" w:rsidP="00B80330">
                  <w:pPr>
                    <w:ind w:firstLine="0"/>
                  </w:pPr>
                  <w:r>
                    <w:t>Orange</w:t>
                  </w:r>
                </w:p>
              </w:tc>
              <w:tc>
                <w:tcPr>
                  <w:tcW w:w="2725" w:type="dxa"/>
                </w:tcPr>
                <w:p w14:paraId="605023D6" w14:textId="77777777" w:rsidR="00956B36" w:rsidRDefault="00956B36" w:rsidP="00B80330"/>
              </w:tc>
            </w:tr>
            <w:tr w:rsidR="00956B36" w14:paraId="6452B9C6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F6E8DE2" w14:textId="77777777" w:rsidR="00956B36" w:rsidRDefault="00956B36" w:rsidP="00B80330">
                  <w:pPr>
                    <w:ind w:firstLine="0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1F45DEA9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67BBEC7" w14:textId="77777777" w:rsidR="00956B36" w:rsidRDefault="00956B36" w:rsidP="00B80330"/>
              </w:tc>
            </w:tr>
            <w:tr w:rsidR="00956B36" w14:paraId="76D93A1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4ADC6D5" w14:textId="77777777" w:rsidR="00956B36" w:rsidRDefault="00956B36" w:rsidP="00B80330">
                  <w:pPr>
                    <w:ind w:firstLine="0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29B1B46B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1633AF3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06967EF1" w14:textId="77777777" w:rsidR="00956B36" w:rsidRDefault="00956B36" w:rsidP="009F7078"/>
        </w:tc>
      </w:tr>
    </w:tbl>
    <w:p w14:paraId="04F02E5B" w14:textId="77777777" w:rsidR="00956B36" w:rsidRDefault="00956B36" w:rsidP="00956B36"/>
    <w:p w14:paraId="0D2F0B30" w14:textId="77777777" w:rsidR="00956B36" w:rsidRDefault="00956B36" w:rsidP="00956B36"/>
    <w:p w14:paraId="60CCF7C4" w14:textId="7DB545AD" w:rsidR="00956B36" w:rsidRDefault="00956B36" w:rsidP="00956B36">
      <w:pPr>
        <w:pStyle w:val="Heading2"/>
      </w:pPr>
      <w:bookmarkStart w:id="19" w:name="_Toc74579387"/>
      <w:r>
        <w:lastRenderedPageBreak/>
        <w:t>Weather-Pack</w:t>
      </w:r>
      <w:bookmarkEnd w:id="19"/>
    </w:p>
    <w:p w14:paraId="2E3F0A1D" w14:textId="7264C6F9" w:rsidR="00B80330" w:rsidRPr="00B80330" w:rsidRDefault="00B80330" w:rsidP="00B80330">
      <w:pPr>
        <w:pStyle w:val="Heading3"/>
      </w:pPr>
      <w:r>
        <w:t>2-pin</w:t>
      </w:r>
    </w:p>
    <w:p w14:paraId="1741F5CA" w14:textId="77777777" w:rsidR="003828AD" w:rsidRDefault="00956B36" w:rsidP="00956B36">
      <w:pPr>
        <w:keepNext/>
        <w:jc w:val="center"/>
      </w:pPr>
      <w:r w:rsidRPr="00BA3FFD">
        <w:rPr>
          <w:noProof/>
        </w:rPr>
        <w:drawing>
          <wp:inline distT="0" distB="0" distL="0" distR="0" wp14:anchorId="793843EE" wp14:editId="7E92ED47">
            <wp:extent cx="3834244" cy="1324256"/>
            <wp:effectExtent l="0" t="0" r="0" b="9525"/>
            <wp:docPr id="5" name="Picture 5" descr="A picture containing toy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oy, project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665" cy="13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3828AD" w14:paraId="506660B7" w14:textId="77777777" w:rsidTr="0089205E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587F1116" w14:textId="77777777" w:rsidR="003828AD" w:rsidRDefault="003828AD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1DBF5681" w14:textId="77777777" w:rsidR="003828AD" w:rsidRDefault="003828AD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5F70DEA0" w14:textId="5ACAE01B" w:rsidR="00956B36" w:rsidRDefault="00956B36" w:rsidP="003828AD">
      <w:pPr>
        <w:pStyle w:val="Caption"/>
      </w:pPr>
      <w:r>
        <w:t xml:space="preserve">Figure </w:t>
      </w:r>
      <w:fldSimple w:instr=" SEQ Figure \* ARABIC ">
        <w:r w:rsidR="00FF68A0">
          <w:rPr>
            <w:noProof/>
          </w:rPr>
          <w:t>7</w:t>
        </w:r>
      </w:fldSimple>
      <w:r>
        <w:t>: Weather-Pack 2-pin connector</w:t>
      </w:r>
      <w:r w:rsidR="00130BC8">
        <w:t xml:space="preserve"> </w:t>
      </w:r>
    </w:p>
    <w:p w14:paraId="081984E8" w14:textId="77777777" w:rsidR="00956B36" w:rsidRDefault="00956B36" w:rsidP="00956B36"/>
    <w:p w14:paraId="560C7785" w14:textId="77777777" w:rsidR="00956B36" w:rsidRPr="00BA3FFD" w:rsidRDefault="00956B36" w:rsidP="00956B36"/>
    <w:p w14:paraId="37520ED8" w14:textId="77777777" w:rsidR="00956B36" w:rsidRPr="00E514EF" w:rsidRDefault="00956B36" w:rsidP="00956B36">
      <w:pPr>
        <w:pStyle w:val="Heading4"/>
        <w:jc w:val="center"/>
      </w:pPr>
      <w:r>
        <w:t>Li-Po Batteries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956B36" w:rsidRPr="00482185" w14:paraId="0C9137EC" w14:textId="77777777" w:rsidTr="009F7078">
        <w:trPr>
          <w:trHeight w:val="406"/>
          <w:jc w:val="center"/>
        </w:trPr>
        <w:tc>
          <w:tcPr>
            <w:tcW w:w="777" w:type="dxa"/>
          </w:tcPr>
          <w:p w14:paraId="62105307" w14:textId="77777777" w:rsidR="00956B36" w:rsidRPr="00482185" w:rsidRDefault="00956B36" w:rsidP="00B80330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274E163A" w14:textId="77777777" w:rsidR="00956B36" w:rsidRPr="00482185" w:rsidRDefault="00956B36" w:rsidP="00B80330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79B76B02" w14:textId="77777777" w:rsidR="00956B36" w:rsidRPr="00482185" w:rsidRDefault="00956B36" w:rsidP="00B80330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956B36" w14:paraId="3818D93F" w14:textId="77777777" w:rsidTr="009F7078">
        <w:trPr>
          <w:trHeight w:val="406"/>
          <w:jc w:val="center"/>
        </w:trPr>
        <w:tc>
          <w:tcPr>
            <w:tcW w:w="777" w:type="dxa"/>
          </w:tcPr>
          <w:p w14:paraId="3A1B0684" w14:textId="77777777" w:rsidR="00956B36" w:rsidRDefault="00956B36" w:rsidP="00B80330">
            <w:pPr>
              <w:ind w:firstLine="0"/>
            </w:pPr>
            <w:r>
              <w:t>1</w:t>
            </w:r>
          </w:p>
        </w:tc>
        <w:tc>
          <w:tcPr>
            <w:tcW w:w="1424" w:type="dxa"/>
          </w:tcPr>
          <w:p w14:paraId="39D5CF1E" w14:textId="77777777" w:rsidR="00956B36" w:rsidRDefault="00956B36" w:rsidP="00B80330">
            <w:pPr>
              <w:ind w:firstLine="0"/>
            </w:pPr>
            <w:r>
              <w:t>Black</w:t>
            </w:r>
          </w:p>
        </w:tc>
        <w:tc>
          <w:tcPr>
            <w:tcW w:w="2725" w:type="dxa"/>
          </w:tcPr>
          <w:p w14:paraId="5A779195" w14:textId="77777777" w:rsidR="00956B36" w:rsidRDefault="00956B36" w:rsidP="00B80330">
            <w:pPr>
              <w:ind w:firstLine="0"/>
            </w:pPr>
            <w:r>
              <w:t>Ground</w:t>
            </w:r>
          </w:p>
        </w:tc>
      </w:tr>
      <w:tr w:rsidR="00956B36" w14:paraId="6F4581AD" w14:textId="77777777" w:rsidTr="009F7078">
        <w:trPr>
          <w:trHeight w:val="390"/>
          <w:jc w:val="center"/>
        </w:trPr>
        <w:tc>
          <w:tcPr>
            <w:tcW w:w="777" w:type="dxa"/>
          </w:tcPr>
          <w:p w14:paraId="2C5310BE" w14:textId="77777777" w:rsidR="00956B36" w:rsidRDefault="00956B36" w:rsidP="00B80330">
            <w:pPr>
              <w:ind w:firstLine="0"/>
            </w:pPr>
            <w:r>
              <w:t>2</w:t>
            </w:r>
          </w:p>
        </w:tc>
        <w:tc>
          <w:tcPr>
            <w:tcW w:w="1424" w:type="dxa"/>
          </w:tcPr>
          <w:p w14:paraId="09B60E1C" w14:textId="77777777" w:rsidR="00956B36" w:rsidRDefault="00956B36" w:rsidP="00B80330">
            <w:pPr>
              <w:ind w:firstLine="0"/>
            </w:pPr>
            <w:r>
              <w:t>Red</w:t>
            </w:r>
          </w:p>
        </w:tc>
        <w:tc>
          <w:tcPr>
            <w:tcW w:w="2725" w:type="dxa"/>
          </w:tcPr>
          <w:p w14:paraId="28480DC8" w14:textId="77777777" w:rsidR="00956B36" w:rsidRDefault="00956B36" w:rsidP="00B80330">
            <w:pPr>
              <w:ind w:firstLine="0"/>
            </w:pPr>
            <w:r>
              <w:t>Power</w:t>
            </w:r>
          </w:p>
        </w:tc>
      </w:tr>
    </w:tbl>
    <w:p w14:paraId="0B407101" w14:textId="5F9F0C39" w:rsidR="00B80330" w:rsidRDefault="00B80330" w:rsidP="00956B36">
      <w:pPr>
        <w:pStyle w:val="Heading2"/>
      </w:pPr>
      <w:r>
        <w:t xml:space="preserve">Molex </w:t>
      </w:r>
      <w:proofErr w:type="spellStart"/>
      <w:r>
        <w:t>Squba</w:t>
      </w:r>
      <w:proofErr w:type="spellEnd"/>
      <w:r>
        <w:t xml:space="preserve"> </w:t>
      </w:r>
    </w:p>
    <w:p w14:paraId="73A4BFB8" w14:textId="3DF89835" w:rsidR="00B80330" w:rsidRPr="00B80330" w:rsidRDefault="00FB6414" w:rsidP="00B80330">
      <w:pPr>
        <w:pStyle w:val="Heading3"/>
      </w:pPr>
      <w:r>
        <w:t>3</w:t>
      </w:r>
      <w:r w:rsidR="00B80330">
        <w:t>-pin</w:t>
      </w:r>
    </w:p>
    <w:p w14:paraId="11CB387C" w14:textId="77777777" w:rsidR="00B80330" w:rsidRDefault="00B80330" w:rsidP="00B80330"/>
    <w:p w14:paraId="36C0B6CD" w14:textId="7E20C5B3" w:rsidR="00B80330" w:rsidRDefault="003828AD" w:rsidP="00B80330">
      <w:pPr>
        <w:keepNext/>
        <w:jc w:val="center"/>
      </w:pPr>
      <w:r w:rsidRPr="003828AD">
        <w:rPr>
          <w:noProof/>
        </w:rPr>
        <w:drawing>
          <wp:inline distT="0" distB="0" distL="0" distR="0" wp14:anchorId="4A4D54A5" wp14:editId="00290AE1">
            <wp:extent cx="4772025" cy="168611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996" cy="16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3828AD" w14:paraId="79A8CB56" w14:textId="77777777" w:rsidTr="0089205E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40B64F3A" w14:textId="77777777" w:rsidR="003828AD" w:rsidRDefault="003828AD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2D0A27E2" w14:textId="77777777" w:rsidR="003828AD" w:rsidRDefault="003828AD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335D37D6" w14:textId="2D6EB3A9" w:rsidR="00130BC8" w:rsidRDefault="00B80330" w:rsidP="003828AD">
      <w:pPr>
        <w:pStyle w:val="Caption"/>
      </w:pPr>
      <w:r>
        <w:t xml:space="preserve">Figure </w:t>
      </w:r>
      <w:fldSimple w:instr=" SEQ Figure \* ARABIC ">
        <w:r w:rsidR="00FF68A0">
          <w:rPr>
            <w:noProof/>
          </w:rPr>
          <w:t>8</w:t>
        </w:r>
      </w:fldSimple>
      <w:r>
        <w:t xml:space="preserve">: Molex </w:t>
      </w:r>
      <w:proofErr w:type="spellStart"/>
      <w:r>
        <w:t>Squba</w:t>
      </w:r>
      <w:proofErr w:type="spellEnd"/>
      <w:r>
        <w:t xml:space="preserve"> 4-pin connector</w:t>
      </w:r>
    </w:p>
    <w:p w14:paraId="588CC9C0" w14:textId="1A33E4C9" w:rsidR="00956B36" w:rsidRDefault="00956B36" w:rsidP="00B80330">
      <w:pPr>
        <w:pStyle w:val="Caption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0330" w14:paraId="1562AE47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A460DFC" w14:textId="77777777" w:rsidR="00B80330" w:rsidRPr="00482185" w:rsidRDefault="00B80330" w:rsidP="009F7078">
            <w:pPr>
              <w:pStyle w:val="Heading4"/>
              <w:jc w:val="center"/>
              <w:outlineLvl w:val="3"/>
            </w:pPr>
            <w:r>
              <w:t>I2C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0330" w14:paraId="490DE248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3C93326C" w14:textId="77777777" w:rsidR="00B80330" w:rsidRPr="00482185" w:rsidRDefault="00B80330" w:rsidP="009F707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60223B6" w14:textId="77777777" w:rsidR="00B80330" w:rsidRPr="00482185" w:rsidRDefault="00B80330" w:rsidP="009F707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4B20EC16" w14:textId="77777777" w:rsidR="00B80330" w:rsidRPr="00482185" w:rsidRDefault="00B80330" w:rsidP="009F707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0330" w14:paraId="1F6B6CC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34AEB947" w14:textId="77777777" w:rsidR="00B80330" w:rsidRDefault="00B80330" w:rsidP="009F7078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2E069975" w14:textId="77777777" w:rsidR="00B80330" w:rsidRDefault="00B80330" w:rsidP="009F7078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E39EDFA" w14:textId="77777777" w:rsidR="00B80330" w:rsidRDefault="00B80330" w:rsidP="009F7078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B80330" w14:paraId="768EC609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773A04A2" w14:textId="77777777" w:rsidR="00B80330" w:rsidRDefault="00B80330" w:rsidP="009F7078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7D0A6FA" w14:textId="0FB4986F" w:rsidR="00B80330" w:rsidRDefault="003828AD" w:rsidP="009F7078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6AA27C7D" w14:textId="7CCD57E9" w:rsidR="00B80330" w:rsidRDefault="003828AD" w:rsidP="009F7078">
                  <w:pPr>
                    <w:ind w:firstLine="0"/>
                  </w:pPr>
                  <w:r>
                    <w:t>Signal</w:t>
                  </w:r>
                </w:p>
              </w:tc>
            </w:tr>
            <w:tr w:rsidR="00B80330" w14:paraId="3A6A300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E50466C" w14:textId="77777777" w:rsidR="00B80330" w:rsidRDefault="00B80330" w:rsidP="009F7078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8AA8084" w14:textId="623870A1" w:rsidR="00B80330" w:rsidRDefault="003828AD" w:rsidP="009F7078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0111547" w14:textId="0584F46A" w:rsidR="00B80330" w:rsidRDefault="003828AD" w:rsidP="009F7078">
                  <w:pPr>
                    <w:ind w:firstLine="0"/>
                  </w:pPr>
                  <w:r>
                    <w:t>Ground</w:t>
                  </w:r>
                </w:p>
              </w:tc>
            </w:tr>
            <w:tr w:rsidR="00B80330" w14:paraId="5A4DAC90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6C0E086" w14:textId="77777777" w:rsidR="00B80330" w:rsidRDefault="00B80330" w:rsidP="009F7078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00722AB5" w14:textId="4AC3BB2C" w:rsidR="00B80330" w:rsidRDefault="003828AD" w:rsidP="009F7078">
                  <w:pPr>
                    <w:ind w:firstLine="0"/>
                  </w:pPr>
                  <w:r>
                    <w:t>N/A</w:t>
                  </w:r>
                </w:p>
              </w:tc>
              <w:tc>
                <w:tcPr>
                  <w:tcW w:w="2725" w:type="dxa"/>
                </w:tcPr>
                <w:p w14:paraId="36DD13CF" w14:textId="70FD8B4D" w:rsidR="00B80330" w:rsidRDefault="003828AD" w:rsidP="009F7078">
                  <w:pPr>
                    <w:ind w:firstLine="0"/>
                  </w:pPr>
                  <w:r>
                    <w:t>Plugged shut (waterproof)</w:t>
                  </w:r>
                </w:p>
              </w:tc>
            </w:tr>
          </w:tbl>
          <w:p w14:paraId="70E1F6BD" w14:textId="77777777" w:rsidR="00B80330" w:rsidRDefault="00B80330" w:rsidP="009F7078"/>
        </w:tc>
        <w:tc>
          <w:tcPr>
            <w:tcW w:w="5258" w:type="dxa"/>
            <w:shd w:val="clear" w:color="auto" w:fill="auto"/>
          </w:tcPr>
          <w:p w14:paraId="27C3961D" w14:textId="77777777" w:rsidR="00B80330" w:rsidRDefault="00B80330" w:rsidP="009F7078"/>
        </w:tc>
      </w:tr>
    </w:tbl>
    <w:p w14:paraId="0570C69C" w14:textId="7CAA7C44" w:rsidR="00B80330" w:rsidRDefault="00B80330" w:rsidP="00B80330"/>
    <w:p w14:paraId="262C2D27" w14:textId="77777777" w:rsidR="00FB6414" w:rsidRPr="00B80330" w:rsidRDefault="00FB6414" w:rsidP="00FB6414">
      <w:pPr>
        <w:pStyle w:val="Heading3"/>
      </w:pPr>
      <w:r>
        <w:t>4-pin</w:t>
      </w:r>
    </w:p>
    <w:p w14:paraId="07CCF44F" w14:textId="77777777" w:rsidR="00FB6414" w:rsidRDefault="00FB6414" w:rsidP="00FB6414"/>
    <w:p w14:paraId="5CC52495" w14:textId="346BC44C" w:rsidR="00FB6414" w:rsidRDefault="00FB6414" w:rsidP="00FB6414">
      <w:pPr>
        <w:keepNext/>
        <w:jc w:val="center"/>
      </w:pPr>
      <w:r w:rsidRPr="00165ECF">
        <w:rPr>
          <w:noProof/>
        </w:rPr>
        <w:lastRenderedPageBreak/>
        <w:drawing>
          <wp:inline distT="0" distB="0" distL="0" distR="0" wp14:anchorId="06F0AAB3" wp14:editId="59D14FEB">
            <wp:extent cx="5195888" cy="2049489"/>
            <wp:effectExtent l="0" t="0" r="5080" b="8255"/>
            <wp:docPr id="3" name="Picture 3" descr="A picture containing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e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394" cy="205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3828AD" w14:paraId="2D74ADB0" w14:textId="77777777" w:rsidTr="0089205E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007358A5" w14:textId="77777777" w:rsidR="003828AD" w:rsidRDefault="003828AD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641C51A2" w14:textId="77777777" w:rsidR="003828AD" w:rsidRDefault="003828AD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711B1533" w14:textId="57D86256" w:rsidR="00FB6414" w:rsidRDefault="00FB6414" w:rsidP="003828AD">
      <w:pPr>
        <w:pStyle w:val="Caption"/>
      </w:pPr>
      <w:r>
        <w:t xml:space="preserve">Figure </w:t>
      </w:r>
      <w:fldSimple w:instr=" SEQ Figure \* ARABIC ">
        <w:r w:rsidR="00FF68A0">
          <w:rPr>
            <w:noProof/>
          </w:rPr>
          <w:t>9</w:t>
        </w:r>
      </w:fldSimple>
      <w:r>
        <w:t xml:space="preserve">: Molex </w:t>
      </w:r>
      <w:proofErr w:type="spellStart"/>
      <w:r>
        <w:t>Squba</w:t>
      </w:r>
      <w:proofErr w:type="spellEnd"/>
      <w:r>
        <w:t xml:space="preserve"> 4-pin connector</w:t>
      </w:r>
    </w:p>
    <w:p w14:paraId="37093087" w14:textId="77777777" w:rsidR="00FB6414" w:rsidRDefault="00FB6414" w:rsidP="00FB6414">
      <w:pPr>
        <w:pStyle w:val="Caption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FB6414" w14:paraId="0FE2B2C3" w14:textId="77777777" w:rsidTr="0089205E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6976D34" w14:textId="77777777" w:rsidR="00FB6414" w:rsidRPr="00482185" w:rsidRDefault="00FB6414" w:rsidP="0089205E">
            <w:pPr>
              <w:pStyle w:val="Heading4"/>
              <w:jc w:val="center"/>
              <w:outlineLvl w:val="3"/>
            </w:pPr>
            <w:r>
              <w:t>I2C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FB6414" w14:paraId="53C1B462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2A454CA4" w14:textId="77777777" w:rsidR="00FB6414" w:rsidRPr="00482185" w:rsidRDefault="00FB6414" w:rsidP="0089205E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3F9A0705" w14:textId="77777777" w:rsidR="00FB6414" w:rsidRPr="00482185" w:rsidRDefault="00FB6414" w:rsidP="0089205E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30C23AF" w14:textId="77777777" w:rsidR="00FB6414" w:rsidRPr="00482185" w:rsidRDefault="00FB6414" w:rsidP="0089205E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FB6414" w14:paraId="4F83DEC0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4931FC34" w14:textId="77777777" w:rsidR="00FB6414" w:rsidRDefault="00FB6414" w:rsidP="0089205E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1DA5203F" w14:textId="77777777" w:rsidR="00FB6414" w:rsidRDefault="00FB6414" w:rsidP="0089205E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62D2E40E" w14:textId="77777777" w:rsidR="00FB6414" w:rsidRDefault="00FB6414" w:rsidP="0089205E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FB6414" w14:paraId="57DE9887" w14:textId="77777777" w:rsidTr="0089205E">
              <w:trPr>
                <w:trHeight w:val="390"/>
              </w:trPr>
              <w:tc>
                <w:tcPr>
                  <w:tcW w:w="777" w:type="dxa"/>
                </w:tcPr>
                <w:p w14:paraId="11055AA6" w14:textId="77777777" w:rsidR="00FB6414" w:rsidRDefault="00FB6414" w:rsidP="0089205E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15733F31" w14:textId="77777777" w:rsidR="00FB6414" w:rsidRDefault="00FB6414" w:rsidP="0089205E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014BE6B7" w14:textId="11034D05" w:rsidR="00FB6414" w:rsidRDefault="003828AD" w:rsidP="0089205E">
                  <w:pPr>
                    <w:ind w:firstLine="0"/>
                  </w:pPr>
                  <w:r>
                    <w:t>I2C Data (SDA)</w:t>
                  </w:r>
                </w:p>
              </w:tc>
            </w:tr>
            <w:tr w:rsidR="00FB6414" w14:paraId="26A29475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118E46AB" w14:textId="77777777" w:rsidR="00FB6414" w:rsidRDefault="00FB6414" w:rsidP="0089205E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1A39C1F9" w14:textId="77777777" w:rsidR="00FB6414" w:rsidRDefault="00FB6414" w:rsidP="0089205E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34D33B9C" w14:textId="71948AC0" w:rsidR="00FB6414" w:rsidRDefault="003828AD" w:rsidP="0089205E">
                  <w:pPr>
                    <w:ind w:firstLine="0"/>
                  </w:pPr>
                  <w:r>
                    <w:t>I2C</w:t>
                  </w:r>
                  <w:r w:rsidR="005875F8">
                    <w:t xml:space="preserve"> Clock (SCL)</w:t>
                  </w:r>
                </w:p>
              </w:tc>
            </w:tr>
            <w:tr w:rsidR="00FB6414" w14:paraId="10A800F6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46261C9A" w14:textId="77777777" w:rsidR="00FB6414" w:rsidRDefault="00FB6414" w:rsidP="0089205E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F242074" w14:textId="77777777" w:rsidR="00FB6414" w:rsidRDefault="00FB6414" w:rsidP="0089205E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7FDDA2E" w14:textId="77777777" w:rsidR="00FB6414" w:rsidRDefault="00FB6414" w:rsidP="0089205E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1839A693" w14:textId="77777777" w:rsidR="00FB6414" w:rsidRDefault="00FB6414" w:rsidP="0089205E"/>
        </w:tc>
        <w:tc>
          <w:tcPr>
            <w:tcW w:w="5258" w:type="dxa"/>
            <w:shd w:val="clear" w:color="auto" w:fill="auto"/>
          </w:tcPr>
          <w:p w14:paraId="76B81AA2" w14:textId="77777777" w:rsidR="00FB6414" w:rsidRDefault="00FB6414" w:rsidP="0089205E"/>
        </w:tc>
      </w:tr>
    </w:tbl>
    <w:p w14:paraId="446DD835" w14:textId="450C354E" w:rsidR="00FF68A0" w:rsidRDefault="00FF68A0" w:rsidP="00FF68A0">
      <w:pPr>
        <w:ind w:firstLine="0"/>
      </w:pPr>
    </w:p>
    <w:p w14:paraId="0065D931" w14:textId="7FA077DC" w:rsidR="00FF68A0" w:rsidRDefault="00FF68A0" w:rsidP="00FF68A0">
      <w:pPr>
        <w:pStyle w:val="Heading2"/>
      </w:pPr>
      <w:proofErr w:type="spellStart"/>
      <w:r>
        <w:t>Metri</w:t>
      </w:r>
      <w:proofErr w:type="spellEnd"/>
      <w:r>
        <w:t>-Pack</w:t>
      </w:r>
    </w:p>
    <w:p w14:paraId="4A2322B7" w14:textId="54C14538" w:rsidR="00FF68A0" w:rsidRDefault="00FF68A0" w:rsidP="00FF68A0">
      <w:pPr>
        <w:pStyle w:val="Heading3"/>
      </w:pPr>
      <w:r>
        <w:t>3-pin</w:t>
      </w:r>
    </w:p>
    <w:p w14:paraId="15895122" w14:textId="4FFA4C62" w:rsidR="00FF68A0" w:rsidRDefault="00FF68A0" w:rsidP="00FF68A0"/>
    <w:p w14:paraId="3EF59316" w14:textId="16D6595C" w:rsidR="00FF68A0" w:rsidRDefault="00FF68A0" w:rsidP="00FF68A0">
      <w:pPr>
        <w:keepNext/>
        <w:jc w:val="center"/>
      </w:pPr>
      <w:r w:rsidRPr="00FF68A0">
        <w:drawing>
          <wp:inline distT="0" distB="0" distL="0" distR="0" wp14:anchorId="382EE109" wp14:editId="56CDFB67">
            <wp:extent cx="1580184" cy="1780769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7675" cy="17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9"/>
      </w:tblGrid>
      <w:tr w:rsidR="00FF68A0" w14:paraId="05FB8FE1" w14:textId="77777777" w:rsidTr="003420B8">
        <w:trPr>
          <w:trHeight w:val="258"/>
          <w:jc w:val="center"/>
        </w:trPr>
        <w:tc>
          <w:tcPr>
            <w:tcW w:w="2839" w:type="dxa"/>
            <w:tcBorders>
              <w:top w:val="nil"/>
              <w:left w:val="nil"/>
              <w:bottom w:val="nil"/>
              <w:right w:val="nil"/>
            </w:tcBorders>
          </w:tcPr>
          <w:p w14:paraId="3BBABD43" w14:textId="3A4A39E6" w:rsidR="00FF68A0" w:rsidRDefault="00FF68A0" w:rsidP="003420B8">
            <w:pPr>
              <w:keepNext/>
              <w:ind w:firstLine="0"/>
              <w:jc w:val="center"/>
            </w:pPr>
            <w:r>
              <w:t>Fem</w:t>
            </w:r>
            <w:r>
              <w:t>ale</w:t>
            </w:r>
          </w:p>
        </w:tc>
      </w:tr>
    </w:tbl>
    <w:p w14:paraId="1ECB6ABB" w14:textId="25A84AF0" w:rsidR="00FF68A0" w:rsidRDefault="00FF68A0" w:rsidP="00FF68A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: </w:t>
      </w:r>
      <w:proofErr w:type="spellStart"/>
      <w:r>
        <w:t>Metri</w:t>
      </w:r>
      <w:proofErr w:type="spellEnd"/>
      <w:r>
        <w:t>-Pack</w:t>
      </w:r>
      <w:r>
        <w:t xml:space="preserve"> 3-pin connector</w:t>
      </w:r>
    </w:p>
    <w:p w14:paraId="7CCA400D" w14:textId="77777777" w:rsidR="00FF68A0" w:rsidRPr="00B83BF2" w:rsidRDefault="00FF68A0" w:rsidP="00FF68A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</w:tblGrid>
      <w:tr w:rsidR="008B3954" w14:paraId="12B13D57" w14:textId="77777777" w:rsidTr="003420B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60834CC" w14:textId="77777777" w:rsidR="008B3954" w:rsidRPr="00482185" w:rsidRDefault="008B3954" w:rsidP="003420B8">
            <w:pPr>
              <w:pStyle w:val="Heading4"/>
              <w:jc w:val="center"/>
              <w:outlineLvl w:val="3"/>
            </w:pPr>
            <w:r w:rsidRPr="00F624EF">
              <w:t>Signal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8B3954" w14:paraId="699EAF73" w14:textId="77777777" w:rsidTr="003420B8">
              <w:trPr>
                <w:trHeight w:val="406"/>
              </w:trPr>
              <w:tc>
                <w:tcPr>
                  <w:tcW w:w="777" w:type="dxa"/>
                </w:tcPr>
                <w:p w14:paraId="33DE5C8A" w14:textId="77777777" w:rsidR="008B3954" w:rsidRPr="00482185" w:rsidRDefault="008B3954" w:rsidP="003420B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490D94B" w14:textId="77777777" w:rsidR="008B3954" w:rsidRPr="00482185" w:rsidRDefault="008B3954" w:rsidP="003420B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3ED172B" w14:textId="77777777" w:rsidR="008B3954" w:rsidRPr="00482185" w:rsidRDefault="008B3954" w:rsidP="003420B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8B3954" w14:paraId="6844F384" w14:textId="77777777" w:rsidTr="003420B8">
              <w:trPr>
                <w:trHeight w:val="406"/>
              </w:trPr>
              <w:tc>
                <w:tcPr>
                  <w:tcW w:w="777" w:type="dxa"/>
                </w:tcPr>
                <w:p w14:paraId="07BDBF19" w14:textId="0E104B52" w:rsidR="008B3954" w:rsidRDefault="008B3954" w:rsidP="003420B8">
                  <w:pPr>
                    <w:ind w:firstLine="0"/>
                  </w:pPr>
                  <w:r>
                    <w:t>A</w:t>
                  </w:r>
                </w:p>
              </w:tc>
              <w:tc>
                <w:tcPr>
                  <w:tcW w:w="1424" w:type="dxa"/>
                </w:tcPr>
                <w:p w14:paraId="1558E047" w14:textId="77777777" w:rsidR="008B3954" w:rsidRDefault="008B3954" w:rsidP="003420B8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0DA0AE21" w14:textId="77777777" w:rsidR="008B3954" w:rsidRDefault="008B3954" w:rsidP="003420B8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8B3954" w14:paraId="16E6694D" w14:textId="77777777" w:rsidTr="003420B8">
              <w:trPr>
                <w:trHeight w:val="390"/>
              </w:trPr>
              <w:tc>
                <w:tcPr>
                  <w:tcW w:w="777" w:type="dxa"/>
                </w:tcPr>
                <w:p w14:paraId="383EEC64" w14:textId="30500976" w:rsidR="008B3954" w:rsidRDefault="008B3954" w:rsidP="003420B8">
                  <w:pPr>
                    <w:ind w:firstLine="0"/>
                  </w:pPr>
                  <w:r>
                    <w:t>B</w:t>
                  </w:r>
                </w:p>
              </w:tc>
              <w:tc>
                <w:tcPr>
                  <w:tcW w:w="1424" w:type="dxa"/>
                </w:tcPr>
                <w:p w14:paraId="60FF7F35" w14:textId="010D832C" w:rsidR="008B3954" w:rsidRDefault="008B3954" w:rsidP="003420B8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44C00E03" w14:textId="09EC165C" w:rsidR="008B3954" w:rsidRDefault="008B3954" w:rsidP="003420B8">
                  <w:pPr>
                    <w:ind w:firstLine="0"/>
                  </w:pPr>
                  <w:r>
                    <w:t>Ground</w:t>
                  </w:r>
                </w:p>
              </w:tc>
            </w:tr>
            <w:tr w:rsidR="008B3954" w14:paraId="5C605771" w14:textId="77777777" w:rsidTr="003420B8">
              <w:trPr>
                <w:trHeight w:val="406"/>
              </w:trPr>
              <w:tc>
                <w:tcPr>
                  <w:tcW w:w="777" w:type="dxa"/>
                </w:tcPr>
                <w:p w14:paraId="20626B24" w14:textId="396170A2" w:rsidR="008B3954" w:rsidRDefault="008B3954" w:rsidP="003420B8">
                  <w:pPr>
                    <w:ind w:firstLine="0"/>
                  </w:pPr>
                  <w:r>
                    <w:t>C</w:t>
                  </w:r>
                </w:p>
              </w:tc>
              <w:tc>
                <w:tcPr>
                  <w:tcW w:w="1424" w:type="dxa"/>
                </w:tcPr>
                <w:p w14:paraId="7AB51872" w14:textId="4FCA3587" w:rsidR="008B3954" w:rsidRDefault="008B3954" w:rsidP="003420B8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1077BB7D" w14:textId="6369F45F" w:rsidR="008B3954" w:rsidRDefault="008B3954" w:rsidP="003420B8">
                  <w:pPr>
                    <w:ind w:firstLine="0"/>
                  </w:pPr>
                  <w:r>
                    <w:t>Signal</w:t>
                  </w:r>
                </w:p>
              </w:tc>
            </w:tr>
          </w:tbl>
          <w:p w14:paraId="77076A41" w14:textId="77777777" w:rsidR="008B3954" w:rsidRDefault="008B3954" w:rsidP="003420B8"/>
        </w:tc>
      </w:tr>
    </w:tbl>
    <w:p w14:paraId="50512CEF" w14:textId="77777777" w:rsidR="00FF68A0" w:rsidRPr="00FF68A0" w:rsidRDefault="00FF68A0" w:rsidP="00FF68A0"/>
    <w:p w14:paraId="2C24A6FD" w14:textId="63B49916" w:rsidR="00956B36" w:rsidRDefault="00956B36" w:rsidP="00956B36">
      <w:pPr>
        <w:pStyle w:val="Heading1"/>
      </w:pPr>
      <w:bookmarkStart w:id="20" w:name="_Toc74579389"/>
      <w:r>
        <w:lastRenderedPageBreak/>
        <w:t>References</w:t>
      </w:r>
      <w:bookmarkEnd w:id="20"/>
    </w:p>
    <w:p w14:paraId="15270264" w14:textId="77777777" w:rsidR="00956B36" w:rsidRDefault="00956B36" w:rsidP="00956B36"/>
    <w:p w14:paraId="14937EF0" w14:textId="77777777" w:rsidR="00956B36" w:rsidRDefault="00956B36" w:rsidP="00956B36">
      <w:pPr>
        <w:pStyle w:val="Heading1"/>
      </w:pPr>
      <w:bookmarkStart w:id="21" w:name="_Toc74579390"/>
      <w:r>
        <w:lastRenderedPageBreak/>
        <w:t>5.0 Revision History</w:t>
      </w:r>
      <w:bookmarkEnd w:id="21"/>
    </w:p>
    <w:p w14:paraId="79797109" w14:textId="77777777" w:rsidR="00956B36" w:rsidRPr="00B96578" w:rsidRDefault="00956B36" w:rsidP="00956B36">
      <w:pPr>
        <w:pStyle w:val="RevisionHistory"/>
      </w:pPr>
      <w:r>
        <w:t>9/16/2021 (Ryan Chen) – Created high-level wiring standards for electrical systems/PCBs on the car. Inserted pictures of pins and empty tables of pinout diagrams for connectors.</w:t>
      </w:r>
    </w:p>
    <w:p w14:paraId="42F25AC8" w14:textId="77777777" w:rsidR="00956B36" w:rsidRPr="00B96578" w:rsidRDefault="00956B36" w:rsidP="00956B36"/>
    <w:p w14:paraId="669195E0" w14:textId="77777777" w:rsidR="00956B36" w:rsidRPr="00984599" w:rsidRDefault="00956B36" w:rsidP="00956B36"/>
    <w:p w14:paraId="74BE6543" w14:textId="77777777" w:rsidR="00090F67" w:rsidRPr="00984599" w:rsidRDefault="00090F67" w:rsidP="0075641F"/>
    <w:sectPr w:rsidR="00090F67" w:rsidRPr="00984599" w:rsidSect="004114CD">
      <w:footerReference w:type="default" r:id="rId18"/>
      <w:pgSz w:w="12240" w:h="15840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563E5" w14:textId="77777777" w:rsidR="009F154C" w:rsidRDefault="009F154C" w:rsidP="004B413A">
      <w:pPr>
        <w:spacing w:line="240" w:lineRule="auto"/>
      </w:pPr>
      <w:r>
        <w:separator/>
      </w:r>
    </w:p>
    <w:p w14:paraId="6B85EE8D" w14:textId="77777777" w:rsidR="009F154C" w:rsidRDefault="009F154C"/>
  </w:endnote>
  <w:endnote w:type="continuationSeparator" w:id="0">
    <w:p w14:paraId="66470258" w14:textId="77777777" w:rsidR="009F154C" w:rsidRDefault="009F154C" w:rsidP="004B413A">
      <w:pPr>
        <w:spacing w:line="240" w:lineRule="auto"/>
      </w:pPr>
      <w:r>
        <w:continuationSeparator/>
      </w:r>
    </w:p>
    <w:p w14:paraId="4D31CA53" w14:textId="77777777" w:rsidR="009F154C" w:rsidRDefault="009F154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14124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9014C0" w14:textId="77777777" w:rsidR="004114CD" w:rsidRDefault="004114CD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78EB75" w14:textId="77777777" w:rsidR="004114CD" w:rsidRDefault="004114CD"/>
  <w:p w14:paraId="2FEDD307" w14:textId="77777777" w:rsidR="004C6A13" w:rsidRDefault="004C6A1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9D328" w14:textId="77777777" w:rsidR="009F154C" w:rsidRDefault="009F154C" w:rsidP="004B413A">
      <w:pPr>
        <w:spacing w:line="240" w:lineRule="auto"/>
      </w:pPr>
      <w:r>
        <w:separator/>
      </w:r>
    </w:p>
    <w:p w14:paraId="00466F6A" w14:textId="77777777" w:rsidR="009F154C" w:rsidRDefault="009F154C"/>
  </w:footnote>
  <w:footnote w:type="continuationSeparator" w:id="0">
    <w:p w14:paraId="3B8296C1" w14:textId="77777777" w:rsidR="009F154C" w:rsidRDefault="009F154C" w:rsidP="004B413A">
      <w:pPr>
        <w:spacing w:line="240" w:lineRule="auto"/>
      </w:pPr>
      <w:r>
        <w:continuationSeparator/>
      </w:r>
    </w:p>
    <w:p w14:paraId="1BDE43A8" w14:textId="77777777" w:rsidR="009F154C" w:rsidRDefault="009F154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0D8"/>
    <w:multiLevelType w:val="hybridMultilevel"/>
    <w:tmpl w:val="BD90C37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16050D2"/>
    <w:multiLevelType w:val="hybridMultilevel"/>
    <w:tmpl w:val="9E34AB2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1BE652F"/>
    <w:multiLevelType w:val="multilevel"/>
    <w:tmpl w:val="0D82AD7C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3CF1A27"/>
    <w:multiLevelType w:val="multilevel"/>
    <w:tmpl w:val="0C2E8D4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4" w15:restartNumberingAfterBreak="0">
    <w:nsid w:val="15B90AB4"/>
    <w:multiLevelType w:val="hybridMultilevel"/>
    <w:tmpl w:val="7676F75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DE449CB"/>
    <w:multiLevelType w:val="hybridMultilevel"/>
    <w:tmpl w:val="85DAA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F65453"/>
    <w:multiLevelType w:val="hybridMultilevel"/>
    <w:tmpl w:val="57548FCC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7" w15:restartNumberingAfterBreak="0">
    <w:nsid w:val="34DC10D5"/>
    <w:multiLevelType w:val="hybridMultilevel"/>
    <w:tmpl w:val="0C9AED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AEB0753"/>
    <w:multiLevelType w:val="hybridMultilevel"/>
    <w:tmpl w:val="40DA3ED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5B1339F8"/>
    <w:multiLevelType w:val="multilevel"/>
    <w:tmpl w:val="01661480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DD86458"/>
    <w:multiLevelType w:val="hybridMultilevel"/>
    <w:tmpl w:val="C15EA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774330"/>
    <w:multiLevelType w:val="hybridMultilevel"/>
    <w:tmpl w:val="8CD423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BC82493"/>
    <w:multiLevelType w:val="hybridMultilevel"/>
    <w:tmpl w:val="CAB65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055107"/>
    <w:multiLevelType w:val="multilevel"/>
    <w:tmpl w:val="AA700418"/>
    <w:lvl w:ilvl="0">
      <w:start w:val="1"/>
      <w:numFmt w:val="decimal"/>
      <w:pStyle w:val="Heading1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0012BDD"/>
    <w:multiLevelType w:val="hybridMultilevel"/>
    <w:tmpl w:val="018CD8D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71326E6C"/>
    <w:multiLevelType w:val="hybridMultilevel"/>
    <w:tmpl w:val="D55238F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74070171"/>
    <w:multiLevelType w:val="hybridMultilevel"/>
    <w:tmpl w:val="35FA1AB8"/>
    <w:lvl w:ilvl="0" w:tplc="4A228368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781989">
    <w:abstractNumId w:val="11"/>
  </w:num>
  <w:num w:numId="2" w16cid:durableId="852577312">
    <w:abstractNumId w:val="4"/>
  </w:num>
  <w:num w:numId="3" w16cid:durableId="1611812953">
    <w:abstractNumId w:val="6"/>
  </w:num>
  <w:num w:numId="4" w16cid:durableId="865021370">
    <w:abstractNumId w:val="7"/>
  </w:num>
  <w:num w:numId="5" w16cid:durableId="1461805935">
    <w:abstractNumId w:val="0"/>
  </w:num>
  <w:num w:numId="6" w16cid:durableId="1878272642">
    <w:abstractNumId w:val="15"/>
  </w:num>
  <w:num w:numId="7" w16cid:durableId="711930041">
    <w:abstractNumId w:val="14"/>
  </w:num>
  <w:num w:numId="8" w16cid:durableId="1966766565">
    <w:abstractNumId w:val="8"/>
  </w:num>
  <w:num w:numId="9" w16cid:durableId="583149507">
    <w:abstractNumId w:val="1"/>
  </w:num>
  <w:num w:numId="10" w16cid:durableId="1633092439">
    <w:abstractNumId w:val="5"/>
  </w:num>
  <w:num w:numId="11" w16cid:durableId="2111274454">
    <w:abstractNumId w:val="10"/>
  </w:num>
  <w:num w:numId="12" w16cid:durableId="820199080">
    <w:abstractNumId w:val="16"/>
  </w:num>
  <w:num w:numId="13" w16cid:durableId="1946882730">
    <w:abstractNumId w:val="3"/>
  </w:num>
  <w:num w:numId="14" w16cid:durableId="291836938">
    <w:abstractNumId w:val="2"/>
  </w:num>
  <w:num w:numId="15" w16cid:durableId="1381322072">
    <w:abstractNumId w:val="9"/>
  </w:num>
  <w:num w:numId="16" w16cid:durableId="1591043196">
    <w:abstractNumId w:val="13"/>
  </w:num>
  <w:num w:numId="17" w16cid:durableId="21191798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B99"/>
    <w:rsid w:val="0005185F"/>
    <w:rsid w:val="00090B9D"/>
    <w:rsid w:val="00090F67"/>
    <w:rsid w:val="000D7F84"/>
    <w:rsid w:val="000E2336"/>
    <w:rsid w:val="00102CBD"/>
    <w:rsid w:val="00130BC8"/>
    <w:rsid w:val="001B0AE2"/>
    <w:rsid w:val="001D2DA5"/>
    <w:rsid w:val="001E7A51"/>
    <w:rsid w:val="00222F48"/>
    <w:rsid w:val="00231984"/>
    <w:rsid w:val="002665AA"/>
    <w:rsid w:val="00277EA1"/>
    <w:rsid w:val="00283131"/>
    <w:rsid w:val="002D019E"/>
    <w:rsid w:val="002D559F"/>
    <w:rsid w:val="002E3265"/>
    <w:rsid w:val="002E37E0"/>
    <w:rsid w:val="00341DEA"/>
    <w:rsid w:val="00356C99"/>
    <w:rsid w:val="003828AD"/>
    <w:rsid w:val="003D0368"/>
    <w:rsid w:val="004114CD"/>
    <w:rsid w:val="00422ECE"/>
    <w:rsid w:val="0046225C"/>
    <w:rsid w:val="00473F05"/>
    <w:rsid w:val="00483065"/>
    <w:rsid w:val="00492FBF"/>
    <w:rsid w:val="004A108C"/>
    <w:rsid w:val="004B413A"/>
    <w:rsid w:val="004C6A13"/>
    <w:rsid w:val="00523EE4"/>
    <w:rsid w:val="00553923"/>
    <w:rsid w:val="005875F8"/>
    <w:rsid w:val="00672EA7"/>
    <w:rsid w:val="00690D37"/>
    <w:rsid w:val="006E7C21"/>
    <w:rsid w:val="006F6476"/>
    <w:rsid w:val="00741927"/>
    <w:rsid w:val="00754164"/>
    <w:rsid w:val="0075641F"/>
    <w:rsid w:val="007B764A"/>
    <w:rsid w:val="00813D8C"/>
    <w:rsid w:val="008756C4"/>
    <w:rsid w:val="00887084"/>
    <w:rsid w:val="008A66B2"/>
    <w:rsid w:val="008B0B8E"/>
    <w:rsid w:val="008B3954"/>
    <w:rsid w:val="008C23E0"/>
    <w:rsid w:val="008C5393"/>
    <w:rsid w:val="009128F7"/>
    <w:rsid w:val="00913E44"/>
    <w:rsid w:val="00956B36"/>
    <w:rsid w:val="00980C98"/>
    <w:rsid w:val="00984599"/>
    <w:rsid w:val="00996E58"/>
    <w:rsid w:val="009F154C"/>
    <w:rsid w:val="009F2890"/>
    <w:rsid w:val="00A11CA0"/>
    <w:rsid w:val="00A12CD1"/>
    <w:rsid w:val="00A441BE"/>
    <w:rsid w:val="00A80339"/>
    <w:rsid w:val="00B02195"/>
    <w:rsid w:val="00B60D83"/>
    <w:rsid w:val="00B7080C"/>
    <w:rsid w:val="00B80330"/>
    <w:rsid w:val="00B96578"/>
    <w:rsid w:val="00BB0652"/>
    <w:rsid w:val="00BD4BCE"/>
    <w:rsid w:val="00C85467"/>
    <w:rsid w:val="00CA1831"/>
    <w:rsid w:val="00CB08A3"/>
    <w:rsid w:val="00CB4B99"/>
    <w:rsid w:val="00CF39CF"/>
    <w:rsid w:val="00D03A59"/>
    <w:rsid w:val="00D069B3"/>
    <w:rsid w:val="00D831DA"/>
    <w:rsid w:val="00DA1E84"/>
    <w:rsid w:val="00DB47F5"/>
    <w:rsid w:val="00DD2728"/>
    <w:rsid w:val="00E17BBF"/>
    <w:rsid w:val="00E52A30"/>
    <w:rsid w:val="00E53863"/>
    <w:rsid w:val="00E53F90"/>
    <w:rsid w:val="00E57855"/>
    <w:rsid w:val="00EA3742"/>
    <w:rsid w:val="00F06005"/>
    <w:rsid w:val="00F3590D"/>
    <w:rsid w:val="00F71BA5"/>
    <w:rsid w:val="00F724E7"/>
    <w:rsid w:val="00FB6414"/>
    <w:rsid w:val="00FC1C99"/>
    <w:rsid w:val="00FD491F"/>
    <w:rsid w:val="00FE0D1B"/>
    <w:rsid w:val="00FE4732"/>
    <w:rsid w:val="00FF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C6AD4"/>
  <w15:chartTrackingRefBased/>
  <w15:docId w15:val="{A55343CE-21F1-4B15-A064-1CFD6F3C0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8A0"/>
    <w:pPr>
      <w:spacing w:after="0"/>
      <w:ind w:firstLine="360"/>
    </w:pPr>
    <w:rPr>
      <w:sz w:val="24"/>
    </w:rPr>
  </w:style>
  <w:style w:type="paragraph" w:styleId="Heading1">
    <w:name w:val="heading 1"/>
    <w:aliases w:val="1. Chapter"/>
    <w:basedOn w:val="Normal"/>
    <w:next w:val="Normal"/>
    <w:link w:val="Heading1Char"/>
    <w:autoRedefine/>
    <w:uiPriority w:val="9"/>
    <w:qFormat/>
    <w:rsid w:val="00913E44"/>
    <w:pPr>
      <w:keepNext/>
      <w:keepLines/>
      <w:pageBreakBefore/>
      <w:numPr>
        <w:numId w:val="16"/>
      </w:numPr>
      <w:pBdr>
        <w:bottom w:val="single" w:sz="18" w:space="1" w:color="002060"/>
      </w:pBdr>
      <w:spacing w:before="120" w:after="240"/>
      <w:jc w:val="center"/>
      <w:outlineLvl w:val="0"/>
    </w:pPr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Heading2">
    <w:name w:val="heading 2"/>
    <w:aliases w:val="2. Section"/>
    <w:basedOn w:val="Normal"/>
    <w:next w:val="Normal"/>
    <w:link w:val="Heading2Char"/>
    <w:autoRedefine/>
    <w:uiPriority w:val="9"/>
    <w:qFormat/>
    <w:rsid w:val="00A11CA0"/>
    <w:pPr>
      <w:keepNext/>
      <w:keepLines/>
      <w:numPr>
        <w:ilvl w:val="1"/>
        <w:numId w:val="16"/>
      </w:numPr>
      <w:spacing w:before="160" w:after="40"/>
      <w:ind w:left="418" w:hanging="418"/>
      <w:outlineLvl w:val="1"/>
    </w:pPr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paragraph" w:styleId="Heading3">
    <w:name w:val="heading 3"/>
    <w:aliases w:val="3. Subsection"/>
    <w:basedOn w:val="Normal"/>
    <w:next w:val="Normal"/>
    <w:link w:val="Heading3Char"/>
    <w:autoRedefine/>
    <w:uiPriority w:val="9"/>
    <w:qFormat/>
    <w:rsid w:val="00913E44"/>
    <w:pPr>
      <w:keepNext/>
      <w:keepLines/>
      <w:numPr>
        <w:ilvl w:val="2"/>
        <w:numId w:val="16"/>
      </w:numPr>
      <w:spacing w:before="40"/>
      <w:outlineLvl w:val="2"/>
    </w:pPr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B96578"/>
    <w:pPr>
      <w:ind w:left="450" w:hanging="450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rsid w:val="00B9657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483065"/>
    <w:pPr>
      <w:keepNext/>
      <w:spacing w:line="240" w:lineRule="auto"/>
      <w:jc w:val="center"/>
    </w:pPr>
    <w:rPr>
      <w:i/>
      <w:iCs/>
      <w:color w:val="767171" w:themeColor="background2" w:themeShade="80"/>
    </w:rPr>
  </w:style>
  <w:style w:type="table" w:customStyle="1" w:styleId="CircuitLabelStyle">
    <w:name w:val="Circuit Label Style"/>
    <w:basedOn w:val="TableNormal"/>
    <w:uiPriority w:val="99"/>
    <w:rsid w:val="00483065"/>
    <w:pPr>
      <w:spacing w:before="40" w:after="120" w:line="240" w:lineRule="auto"/>
    </w:pPr>
    <w:rPr>
      <w:sz w:val="24"/>
    </w:rPr>
    <w:tblPr>
      <w:tblStyleRowBandSize w:val="1"/>
    </w:tblPr>
    <w:tblStylePr w:type="firstCol">
      <w:rPr>
        <w:b/>
      </w:rPr>
    </w:tblStylePr>
    <w:tblStylePr w:type="band2Horz">
      <w:tblPr/>
      <w:tcPr>
        <w:shd w:val="clear" w:color="auto" w:fill="E7E6E6" w:themeFill="background2"/>
      </w:tcPr>
    </w:tblStylePr>
  </w:style>
  <w:style w:type="character" w:styleId="Emphasis">
    <w:name w:val="Emphasis"/>
    <w:basedOn w:val="DefaultParagraphFont"/>
    <w:uiPriority w:val="20"/>
    <w:rsid w:val="00483065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83065"/>
    <w:rPr>
      <w:color w:val="954F72" w:themeColor="followedHyperlink"/>
      <w:u w:val="single"/>
    </w:rPr>
  </w:style>
  <w:style w:type="character" w:customStyle="1" w:styleId="Heading1Char">
    <w:name w:val="Heading 1 Char"/>
    <w:aliases w:val="1. Chapter Char"/>
    <w:basedOn w:val="DefaultParagraphFont"/>
    <w:link w:val="Heading1"/>
    <w:uiPriority w:val="9"/>
    <w:rsid w:val="00913E44"/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Footer">
    <w:name w:val="footer"/>
    <w:basedOn w:val="Normal"/>
    <w:link w:val="FooterChar"/>
    <w:uiPriority w:val="99"/>
    <w:unhideWhenUsed/>
    <w:rsid w:val="0048306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065"/>
    <w:rPr>
      <w:sz w:val="24"/>
    </w:rPr>
  </w:style>
  <w:style w:type="table" w:styleId="GridTable2-Accent3">
    <w:name w:val="Grid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8306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065"/>
    <w:rPr>
      <w:sz w:val="24"/>
    </w:rPr>
  </w:style>
  <w:style w:type="character" w:styleId="Hyperlink">
    <w:name w:val="Hyperlink"/>
    <w:basedOn w:val="DefaultParagraphFont"/>
    <w:uiPriority w:val="99"/>
    <w:unhideWhenUsed/>
    <w:rsid w:val="0048306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rsid w:val="00483065"/>
    <w:rPr>
      <w:i/>
      <w:iCs/>
      <w:color w:val="4472C4" w:themeColor="accent1"/>
    </w:rPr>
  </w:style>
  <w:style w:type="paragraph" w:styleId="IntenseQuote">
    <w:name w:val="Intense Quote"/>
    <w:aliases w:val="Table of Contents Title"/>
    <w:basedOn w:val="Normal"/>
    <w:next w:val="Normal"/>
    <w:link w:val="IntenseQuoteChar"/>
    <w:uiPriority w:val="30"/>
    <w:rsid w:val="00483065"/>
    <w:pPr>
      <w:pBdr>
        <w:bottom w:val="single" w:sz="12" w:space="2" w:color="4472C4" w:themeColor="accent1"/>
      </w:pBdr>
      <w:spacing w:after="240"/>
    </w:pPr>
    <w:rPr>
      <w:b/>
      <w:i/>
      <w:iCs/>
      <w:color w:val="4472C4" w:themeColor="accent1"/>
      <w:sz w:val="32"/>
      <w:szCs w:val="18"/>
    </w:rPr>
  </w:style>
  <w:style w:type="character" w:customStyle="1" w:styleId="IntenseQuoteChar">
    <w:name w:val="Intense Quote Char"/>
    <w:aliases w:val="Table of Contents Title Char"/>
    <w:basedOn w:val="DefaultParagraphFont"/>
    <w:link w:val="IntenseQuote"/>
    <w:uiPriority w:val="30"/>
    <w:rsid w:val="00483065"/>
    <w:rPr>
      <w:b/>
      <w:i/>
      <w:iCs/>
      <w:color w:val="4472C4" w:themeColor="accent1"/>
      <w:sz w:val="32"/>
      <w:szCs w:val="18"/>
    </w:rPr>
  </w:style>
  <w:style w:type="paragraph" w:styleId="ListParagraph">
    <w:name w:val="List Paragraph"/>
    <w:basedOn w:val="Normal"/>
    <w:uiPriority w:val="34"/>
    <w:rsid w:val="00483065"/>
    <w:pPr>
      <w:ind w:left="720"/>
      <w:contextualSpacing/>
    </w:pPr>
  </w:style>
  <w:style w:type="table" w:styleId="ListTable2-Accent3">
    <w:name w:val="List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rsid w:val="00483065"/>
    <w:rPr>
      <w:b/>
      <w:bCs/>
    </w:rPr>
  </w:style>
  <w:style w:type="character" w:customStyle="1" w:styleId="Heading2Char">
    <w:name w:val="Heading 2 Char"/>
    <w:aliases w:val="2. Section Char"/>
    <w:basedOn w:val="DefaultParagraphFont"/>
    <w:link w:val="Heading2"/>
    <w:uiPriority w:val="9"/>
    <w:rsid w:val="00A11CA0"/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character" w:customStyle="1" w:styleId="Heading3Char">
    <w:name w:val="Heading 3 Char"/>
    <w:aliases w:val="3. Subsection Char"/>
    <w:basedOn w:val="DefaultParagraphFont"/>
    <w:link w:val="Heading3"/>
    <w:uiPriority w:val="9"/>
    <w:rsid w:val="00913E44"/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065"/>
    <w:pPr>
      <w:numPr>
        <w:ilvl w:val="1"/>
      </w:numPr>
      <w:ind w:firstLine="360"/>
    </w:pPr>
    <w:rPr>
      <w:rFonts w:eastAsiaTheme="minorEastAsia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83065"/>
    <w:rPr>
      <w:rFonts w:eastAsiaTheme="minorEastAsia"/>
      <w:color w:val="5A5A5A" w:themeColor="text1" w:themeTint="A5"/>
      <w:spacing w:val="15"/>
      <w:szCs w:val="20"/>
    </w:rPr>
  </w:style>
  <w:style w:type="table" w:styleId="TableGrid">
    <w:name w:val="Table Grid"/>
    <w:basedOn w:val="TableNormal"/>
    <w:uiPriority w:val="39"/>
    <w:rsid w:val="00483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956B36"/>
    <w:pPr>
      <w:spacing w:line="240" w:lineRule="auto"/>
      <w:contextualSpacing/>
    </w:pPr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B36"/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090F67"/>
    <w:pPr>
      <w:tabs>
        <w:tab w:val="right" w:leader="dot" w:pos="10790"/>
      </w:tabs>
      <w:spacing w:before="240"/>
    </w:pPr>
    <w:rPr>
      <w:b/>
      <w:bC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ind w:left="240"/>
    </w:pPr>
    <w:rPr>
      <w:iC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ind w:left="480"/>
    </w:pPr>
    <w:rPr>
      <w:i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8306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8306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8306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8306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8306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83065"/>
    <w:pPr>
      <w:ind w:left="1920"/>
    </w:pPr>
    <w:rPr>
      <w:sz w:val="20"/>
      <w:szCs w:val="20"/>
    </w:rPr>
  </w:style>
  <w:style w:type="paragraph" w:styleId="TOCHeading">
    <w:name w:val="TOC Heading"/>
    <w:basedOn w:val="IntenseQuote"/>
    <w:next w:val="Normal"/>
    <w:uiPriority w:val="39"/>
    <w:unhideWhenUsed/>
    <w:rsid w:val="00483065"/>
    <w:pPr>
      <w:spacing w:after="0"/>
    </w:pPr>
    <w:rPr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48306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B96578"/>
    <w:rPr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657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customStyle="1" w:styleId="RevisionHistory">
    <w:name w:val="Revision History"/>
    <w:basedOn w:val="Normal"/>
    <w:link w:val="RevisionHistoryChar"/>
    <w:autoRedefine/>
    <w:uiPriority w:val="34"/>
    <w:qFormat/>
    <w:rsid w:val="009128F7"/>
    <w:pPr>
      <w:ind w:left="360" w:hanging="360"/>
    </w:pPr>
  </w:style>
  <w:style w:type="character" w:customStyle="1" w:styleId="RevisionHistoryChar">
    <w:name w:val="Revision History Char"/>
    <w:basedOn w:val="Heading4Char"/>
    <w:link w:val="RevisionHistory"/>
    <w:uiPriority w:val="34"/>
    <w:rsid w:val="009128F7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3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yan\Documents\1GitRepositories\GTOR\GTORDocumentation\02%20-%20Documentation%20Resources\Documentat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CDF52-8EC7-4881-B70F-61A9265EA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Documentation_Template.dotx</Template>
  <TotalTime>4944</TotalTime>
  <Pages>12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cp:keywords/>
  <dc:description/>
  <cp:lastModifiedBy>Ryan Chen</cp:lastModifiedBy>
  <cp:revision>10</cp:revision>
  <cp:lastPrinted>2020-06-06T23:39:00Z</cp:lastPrinted>
  <dcterms:created xsi:type="dcterms:W3CDTF">2022-03-09T01:55:00Z</dcterms:created>
  <dcterms:modified xsi:type="dcterms:W3CDTF">2022-04-10T22:03:00Z</dcterms:modified>
</cp:coreProperties>
</file>